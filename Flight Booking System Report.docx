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86449473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715420FD" w14:textId="37B8BAAC" w:rsidR="0055648E" w:rsidRDefault="0055648E">
          <w:r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60479279" wp14:editId="2BB92E7E">
                <wp:simplePos x="0" y="0"/>
                <wp:positionH relativeFrom="page">
                  <wp:posOffset>55659</wp:posOffset>
                </wp:positionH>
                <wp:positionV relativeFrom="paragraph">
                  <wp:posOffset>-899795</wp:posOffset>
                </wp:positionV>
                <wp:extent cx="7663543" cy="10689045"/>
                <wp:effectExtent l="0" t="0" r="0" b="0"/>
                <wp:wrapNone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663543" cy="10689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3060AFB" w14:textId="1CA6A6AD" w:rsidR="0055648E" w:rsidRDefault="0055648E">
          <w:pPr>
            <w:spacing w:after="160" w:line="259" w:lineRule="auto"/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14:paraId="55CD2D3D" w14:textId="73C977CE" w:rsidR="00A362D9" w:rsidRDefault="00EF1958" w:rsidP="0014781C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269BFBE" wp14:editId="0A1AD46B">
            <wp:simplePos x="0" y="0"/>
            <wp:positionH relativeFrom="page">
              <wp:posOffset>-1822450</wp:posOffset>
            </wp:positionH>
            <wp:positionV relativeFrom="paragraph">
              <wp:posOffset>2014855</wp:posOffset>
            </wp:positionV>
            <wp:extent cx="11468100" cy="114681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0" cy="1146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4A53C51E" wp14:editId="091C203A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543800" cy="10675620"/>
                <wp:effectExtent l="0" t="0" r="0" b="0"/>
                <wp:wrapNone/>
                <wp:docPr id="7" name="Rectangle 7" descr="Gradient from the top left corner to the bottom right corner, blue to green color" title="Gradient Background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0" cy="106756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5000">
                              <a:schemeClr val="accent3"/>
                            </a:gs>
                            <a:gs pos="95000">
                              <a:schemeClr val="accent1"/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W w:w="9060" w:type="dxa"/>
                              <w:tblInd w:w="1256" w:type="dxa"/>
                              <w:tblBorders>
                                <w:top w:val="single" w:sz="8" w:space="0" w:color="9E9E9E"/>
                                <w:left w:val="single" w:sz="8" w:space="0" w:color="9E9E9E"/>
                                <w:bottom w:val="single" w:sz="8" w:space="0" w:color="9E9E9E"/>
                                <w:right w:val="single" w:sz="8" w:space="0" w:color="9E9E9E"/>
                                <w:insideH w:val="single" w:sz="8" w:space="0" w:color="9E9E9E"/>
                                <w:insideV w:val="single" w:sz="8" w:space="0" w:color="9E9E9E"/>
                              </w:tblBorders>
                              <w:shd w:val="clear" w:color="auto" w:fill="93D07C" w:themeFill="accent1" w:themeFillTint="99"/>
                              <w:tblLayout w:type="fixed"/>
                              <w:tblLook w:val="0600" w:firstRow="0" w:lastRow="0" w:firstColumn="0" w:lastColumn="0" w:noHBand="1" w:noVBand="1"/>
                            </w:tblPr>
                            <w:tblGrid>
                              <w:gridCol w:w="4560"/>
                              <w:gridCol w:w="4500"/>
                            </w:tblGrid>
                            <w:tr w:rsidR="00EF1958" w14:paraId="3D3BA48F" w14:textId="77777777" w:rsidTr="0055648E">
                              <w:trPr>
                                <w:trHeight w:val="6260"/>
                              </w:trPr>
                              <w:tc>
                                <w:tcPr>
                                  <w:tcW w:w="4560" w:type="dxa"/>
                                  <w:shd w:val="clear" w:color="auto" w:fill="93D07C" w:themeFill="accent1" w:themeFillTint="99"/>
                                  <w:tcMar>
                                    <w:top w:w="140" w:type="dxa"/>
                                    <w:left w:w="140" w:type="dxa"/>
                                    <w:bottom w:w="140" w:type="dxa"/>
                                    <w:right w:w="140" w:type="dxa"/>
                                  </w:tcMar>
                                </w:tcPr>
                                <w:p w14:paraId="69D0BF24" w14:textId="289D2BF0" w:rsidR="00EF1958" w:rsidRDefault="00EF1958" w:rsidP="00EF1958">
                                  <w:pPr>
                                    <w:widowControl w:val="0"/>
                                    <w:spacing w:line="240" w:lineRule="auto"/>
                                    <w:rPr>
                                      <w:b/>
                                      <w:sz w:val="50"/>
                                      <w:szCs w:val="50"/>
                                    </w:rPr>
                                  </w:pPr>
                                  <w:r>
                                    <w:rPr>
                                      <w:b/>
                                      <w:sz w:val="50"/>
                                      <w:szCs w:val="50"/>
                                    </w:rPr>
                                    <w:t xml:space="preserve">        </w:t>
                                  </w:r>
                                  <w:r w:rsidR="0014781C">
                                    <w:rPr>
                                      <w:b/>
                                      <w:sz w:val="50"/>
                                      <w:szCs w:val="50"/>
                                    </w:rPr>
                                    <w:t>Index</w:t>
                                  </w:r>
                                </w:p>
                                <w:p w14:paraId="0841CA15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INTRODUCTION</w:t>
                                  </w:r>
                                </w:p>
                                <w:p w14:paraId="5EF240B9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0EA9E2C9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OBJECTIVE</w:t>
                                  </w:r>
                                </w:p>
                                <w:p w14:paraId="266DE9E0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61B1FA55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PROJECT WORKFLOW</w:t>
                                  </w:r>
                                </w:p>
                                <w:p w14:paraId="03DD856B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64541AFB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MODULES AND FUNCTIONALITY</w:t>
                                  </w:r>
                                </w:p>
                                <w:p w14:paraId="099C0978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422404DB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SOFTWARE AND HARDWARE REQUIREMENTS</w:t>
                                  </w:r>
                                </w:p>
                                <w:p w14:paraId="7ADB0B3D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404B2084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DATABASE / TABLE INFORMATION</w:t>
                                  </w:r>
                                </w:p>
                                <w:p w14:paraId="1D2B3D73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1EE121EC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PROJECT SCREEN SHOT</w:t>
                                  </w:r>
                                </w:p>
                                <w:p w14:paraId="3DDF169A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3272F0CE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TESTING</w:t>
                                  </w:r>
                                </w:p>
                                <w:p w14:paraId="7E8CE706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7E87C95C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FUTURE SCOPE</w:t>
                                  </w:r>
                                </w:p>
                                <w:p w14:paraId="3A44DC1D" w14:textId="77777777" w:rsidR="00EF1958" w:rsidRDefault="00EF1958" w:rsidP="00EF1958">
                                  <w:pPr>
                                    <w:widowControl w:val="0"/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  <w:p w14:paraId="48C11343" w14:textId="4D1756E3" w:rsidR="00EF1958" w:rsidRPr="0014781C" w:rsidRDefault="00EF1958" w:rsidP="0014781C">
                                  <w:pPr>
                                    <w:widowControl w:val="0"/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</w:pPr>
                                  <w:r>
                                    <w:rPr>
                                      <w:b/>
                                      <w:sz w:val="17"/>
                                      <w:szCs w:val="17"/>
                                    </w:rPr>
                                    <w:t>REFERENCES</w:t>
                                  </w:r>
                                </w:p>
                              </w:tc>
                              <w:tc>
                                <w:tcPr>
                                  <w:tcW w:w="4500" w:type="dxa"/>
                                  <w:shd w:val="clear" w:color="auto" w:fill="93D07C" w:themeFill="accent1" w:themeFillTint="99"/>
                                  <w:tcMar>
                                    <w:top w:w="140" w:type="dxa"/>
                                    <w:left w:w="140" w:type="dxa"/>
                                    <w:bottom w:w="140" w:type="dxa"/>
                                    <w:right w:w="140" w:type="dxa"/>
                                  </w:tcMar>
                                </w:tcPr>
                                <w:p w14:paraId="320CDDB0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b/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b/>
                                      <w:sz w:val="44"/>
                                      <w:szCs w:val="44"/>
                                    </w:rPr>
                                    <w:t xml:space="preserve">      PAGE NO</w:t>
                                  </w:r>
                                </w:p>
                                <w:p w14:paraId="32A17571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0-1</w:t>
                                  </w:r>
                                </w:p>
                                <w:p w14:paraId="772334FB" w14:textId="173861EB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 2</w:t>
                                  </w:r>
                                </w:p>
                                <w:p w14:paraId="1CB48596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 3</w:t>
                                  </w:r>
                                </w:p>
                                <w:p w14:paraId="54757D78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 4</w:t>
                                  </w:r>
                                </w:p>
                                <w:p w14:paraId="3A5B445A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 5</w:t>
                                  </w:r>
                                </w:p>
                                <w:p w14:paraId="5A5A0FC7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 6</w:t>
                                  </w:r>
                                </w:p>
                                <w:p w14:paraId="4C1C3263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 7</w:t>
                                  </w:r>
                                </w:p>
                                <w:p w14:paraId="70C5EBC9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 8</w:t>
                                  </w:r>
                                </w:p>
                                <w:p w14:paraId="73F36677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 9</w:t>
                                  </w:r>
                                </w:p>
                                <w:p w14:paraId="5BAEEB86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10</w:t>
                                  </w:r>
                                </w:p>
                                <w:p w14:paraId="608E5D1A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11</w:t>
                                  </w:r>
                                </w:p>
                                <w:p w14:paraId="50969E16" w14:textId="77777777" w:rsidR="00EF1958" w:rsidRDefault="00EF1958" w:rsidP="0014781C">
                                  <w:pPr>
                                    <w:widowControl w:val="0"/>
                                    <w:spacing w:line="312" w:lineRule="auto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>
                                    <w:rPr>
                                      <w:sz w:val="30"/>
                                      <w:szCs w:val="30"/>
                                    </w:rPr>
                                    <w:t xml:space="preserve">                12</w:t>
                                  </w:r>
                                </w:p>
                              </w:tc>
                            </w:tr>
                          </w:tbl>
                          <w:p w14:paraId="3C294849" w14:textId="77777777" w:rsidR="00EF1958" w:rsidRDefault="00EF1958" w:rsidP="00EF195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3C51E" id="Rectangle 7" o:spid="_x0000_s1026" alt="Title: Gradient Background cover - Description: Gradient from the top left corner to the bottom right corner, blue to green color" style="position:absolute;margin-left:542.8pt;margin-top:-70.85pt;width:594pt;height:840.6pt;z-index:25165721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" fillcolor="#c0cf3a [3206]" stroked="f" strokeweight="1pt">
                <v:fill color2="#549e39 [3204]" rotate="t" angle="45" colors="0 #c0cf3a;3277f #c0cf3a" focus="100%" type="gradient"/>
                <v:textbox>
                  <w:txbxContent>
                    <w:tbl>
                      <w:tblPr>
                        <w:tblW w:w="9060" w:type="dxa"/>
                        <w:tblInd w:w="1256" w:type="dxa"/>
                        <w:tblBorders>
                          <w:top w:val="single" w:sz="8" w:space="0" w:color="9E9E9E"/>
                          <w:left w:val="single" w:sz="8" w:space="0" w:color="9E9E9E"/>
                          <w:bottom w:val="single" w:sz="8" w:space="0" w:color="9E9E9E"/>
                          <w:right w:val="single" w:sz="8" w:space="0" w:color="9E9E9E"/>
                          <w:insideH w:val="single" w:sz="8" w:space="0" w:color="9E9E9E"/>
                          <w:insideV w:val="single" w:sz="8" w:space="0" w:color="9E9E9E"/>
                        </w:tblBorders>
                        <w:shd w:val="clear" w:color="auto" w:fill="93D07C" w:themeFill="accent1" w:themeFillTint="99"/>
                        <w:tblLayout w:type="fixed"/>
                        <w:tblLook w:val="0600" w:firstRow="0" w:lastRow="0" w:firstColumn="0" w:lastColumn="0" w:noHBand="1" w:noVBand="1"/>
                      </w:tblPr>
                      <w:tblGrid>
                        <w:gridCol w:w="4560"/>
                        <w:gridCol w:w="4500"/>
                      </w:tblGrid>
                      <w:tr w:rsidR="00EF1958" w14:paraId="3D3BA48F" w14:textId="77777777" w:rsidTr="0055648E">
                        <w:trPr>
                          <w:trHeight w:val="6260"/>
                        </w:trPr>
                        <w:tc>
                          <w:tcPr>
                            <w:tcW w:w="4560" w:type="dxa"/>
                            <w:shd w:val="clear" w:color="auto" w:fill="93D07C" w:themeFill="accent1" w:themeFillTint="99"/>
                            <w:tcMar>
                              <w:top w:w="140" w:type="dxa"/>
                              <w:left w:w="140" w:type="dxa"/>
                              <w:bottom w:w="140" w:type="dxa"/>
                              <w:right w:w="140" w:type="dxa"/>
                            </w:tcMar>
                          </w:tcPr>
                          <w:p w14:paraId="69D0BF24" w14:textId="289D2BF0" w:rsidR="00EF1958" w:rsidRDefault="00EF1958" w:rsidP="00EF1958">
                            <w:pPr>
                              <w:widowControl w:val="0"/>
                              <w:spacing w:line="240" w:lineRule="auto"/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b/>
                                <w:sz w:val="50"/>
                                <w:szCs w:val="50"/>
                              </w:rPr>
                              <w:t xml:space="preserve">        </w:t>
                            </w:r>
                            <w:r w:rsidR="0014781C">
                              <w:rPr>
                                <w:b/>
                                <w:sz w:val="50"/>
                                <w:szCs w:val="50"/>
                              </w:rPr>
                              <w:t>Index</w:t>
                            </w:r>
                          </w:p>
                          <w:p w14:paraId="0841CA15" w14:textId="77777777" w:rsidR="00EF1958" w:rsidRDefault="00EF1958" w:rsidP="00EF1958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INTRODUCTION</w:t>
                            </w:r>
                          </w:p>
                          <w:p w14:paraId="5EF240B9" w14:textId="77777777" w:rsidR="00EF1958" w:rsidRDefault="00EF1958" w:rsidP="00EF1958">
                            <w:pPr>
                              <w:widowControl w:val="0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0EA9E2C9" w14:textId="77777777" w:rsidR="00EF1958" w:rsidRDefault="00EF1958" w:rsidP="00EF1958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OBJECTIVE</w:t>
                            </w:r>
                          </w:p>
                          <w:p w14:paraId="266DE9E0" w14:textId="77777777" w:rsidR="00EF1958" w:rsidRDefault="00EF1958" w:rsidP="00EF1958">
                            <w:pPr>
                              <w:widowControl w:val="0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61B1FA55" w14:textId="77777777" w:rsidR="00EF1958" w:rsidRDefault="00EF1958" w:rsidP="00EF1958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PROJECT WORKFLOW</w:t>
                            </w:r>
                          </w:p>
                          <w:p w14:paraId="03DD856B" w14:textId="77777777" w:rsidR="00EF1958" w:rsidRDefault="00EF1958" w:rsidP="00EF1958">
                            <w:pPr>
                              <w:widowControl w:val="0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64541AFB" w14:textId="77777777" w:rsidR="00EF1958" w:rsidRDefault="00EF1958" w:rsidP="00EF1958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MODULES AND FUNCTIONALITY</w:t>
                            </w:r>
                          </w:p>
                          <w:p w14:paraId="099C0978" w14:textId="77777777" w:rsidR="00EF1958" w:rsidRDefault="00EF1958" w:rsidP="00EF1958">
                            <w:pPr>
                              <w:widowControl w:val="0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422404DB" w14:textId="77777777" w:rsidR="00EF1958" w:rsidRDefault="00EF1958" w:rsidP="00EF1958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SOFTWARE AND HARDWARE REQUIREMENTS</w:t>
                            </w:r>
                          </w:p>
                          <w:p w14:paraId="7ADB0B3D" w14:textId="77777777" w:rsidR="00EF1958" w:rsidRDefault="00EF1958" w:rsidP="00EF1958">
                            <w:pPr>
                              <w:widowControl w:val="0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404B2084" w14:textId="77777777" w:rsidR="00EF1958" w:rsidRDefault="00EF1958" w:rsidP="00EF1958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DATABASE / TABLE INFORMATION</w:t>
                            </w:r>
                          </w:p>
                          <w:p w14:paraId="1D2B3D73" w14:textId="77777777" w:rsidR="00EF1958" w:rsidRDefault="00EF1958" w:rsidP="00EF1958">
                            <w:pPr>
                              <w:widowControl w:val="0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1EE121EC" w14:textId="77777777" w:rsidR="00EF1958" w:rsidRDefault="00EF1958" w:rsidP="00EF1958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PROJECT SCREEN SHOT</w:t>
                            </w:r>
                          </w:p>
                          <w:p w14:paraId="3DDF169A" w14:textId="77777777" w:rsidR="00EF1958" w:rsidRDefault="00EF1958" w:rsidP="00EF1958">
                            <w:pPr>
                              <w:widowControl w:val="0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3272F0CE" w14:textId="77777777" w:rsidR="00EF1958" w:rsidRDefault="00EF1958" w:rsidP="00EF1958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TESTING</w:t>
                            </w:r>
                          </w:p>
                          <w:p w14:paraId="7E8CE706" w14:textId="77777777" w:rsidR="00EF1958" w:rsidRDefault="00EF1958" w:rsidP="00EF1958">
                            <w:pPr>
                              <w:widowControl w:val="0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7E87C95C" w14:textId="77777777" w:rsidR="00EF1958" w:rsidRDefault="00EF1958" w:rsidP="00EF1958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FUTURE SCOPE</w:t>
                            </w:r>
                          </w:p>
                          <w:p w14:paraId="3A44DC1D" w14:textId="77777777" w:rsidR="00EF1958" w:rsidRDefault="00EF1958" w:rsidP="00EF1958">
                            <w:pPr>
                              <w:widowControl w:val="0"/>
                              <w:rPr>
                                <w:sz w:val="17"/>
                                <w:szCs w:val="17"/>
                              </w:rPr>
                            </w:pPr>
                          </w:p>
                          <w:p w14:paraId="48C11343" w14:textId="4D1756E3" w:rsidR="00EF1958" w:rsidRPr="0014781C" w:rsidRDefault="00EF1958" w:rsidP="0014781C">
                            <w:pPr>
                              <w:widowControl w:val="0"/>
                              <w:rPr>
                                <w:b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  <w:szCs w:val="17"/>
                              </w:rPr>
                              <w:t>REFERENCES</w:t>
                            </w:r>
                          </w:p>
                        </w:tc>
                        <w:tc>
                          <w:tcPr>
                            <w:tcW w:w="4500" w:type="dxa"/>
                            <w:shd w:val="clear" w:color="auto" w:fill="93D07C" w:themeFill="accent1" w:themeFillTint="99"/>
                            <w:tcMar>
                              <w:top w:w="140" w:type="dxa"/>
                              <w:left w:w="140" w:type="dxa"/>
                              <w:bottom w:w="140" w:type="dxa"/>
                              <w:right w:w="140" w:type="dxa"/>
                            </w:tcMar>
                          </w:tcPr>
                          <w:p w14:paraId="320CDDB0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 xml:space="preserve">      PAGE NO</w:t>
                            </w:r>
                          </w:p>
                          <w:p w14:paraId="32A17571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0-1</w:t>
                            </w:r>
                          </w:p>
                          <w:p w14:paraId="772334FB" w14:textId="173861EB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 2</w:t>
                            </w:r>
                          </w:p>
                          <w:p w14:paraId="1CB48596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 3</w:t>
                            </w:r>
                          </w:p>
                          <w:p w14:paraId="54757D78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 4</w:t>
                            </w:r>
                          </w:p>
                          <w:p w14:paraId="3A5B445A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 5</w:t>
                            </w:r>
                          </w:p>
                          <w:p w14:paraId="5A5A0FC7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 6</w:t>
                            </w:r>
                          </w:p>
                          <w:p w14:paraId="4C1C3263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 7</w:t>
                            </w:r>
                          </w:p>
                          <w:p w14:paraId="70C5EBC9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 8</w:t>
                            </w:r>
                          </w:p>
                          <w:p w14:paraId="73F36677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 9</w:t>
                            </w:r>
                          </w:p>
                          <w:p w14:paraId="5BAEEB86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10</w:t>
                            </w:r>
                          </w:p>
                          <w:p w14:paraId="608E5D1A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11</w:t>
                            </w:r>
                          </w:p>
                          <w:p w14:paraId="50969E16" w14:textId="77777777" w:rsidR="00EF1958" w:rsidRDefault="00EF1958" w:rsidP="0014781C">
                            <w:pPr>
                              <w:widowControl w:val="0"/>
                              <w:spacing w:line="312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                12</w:t>
                            </w:r>
                          </w:p>
                        </w:tc>
                      </w:tr>
                    </w:tbl>
                    <w:p w14:paraId="3C294849" w14:textId="77777777" w:rsidR="00EF1958" w:rsidRDefault="00EF1958" w:rsidP="00EF1958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F57938" w:rsidRPr="00CA081D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4DEF0C3" wp14:editId="0D40603E">
                <wp:simplePos x="0" y="0"/>
                <wp:positionH relativeFrom="margin">
                  <wp:posOffset>-640080</wp:posOffset>
                </wp:positionH>
                <wp:positionV relativeFrom="page">
                  <wp:posOffset>392430</wp:posOffset>
                </wp:positionV>
                <wp:extent cx="5368925" cy="15970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8925" cy="1597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D7829" w14:textId="77777777" w:rsidR="00547C2D" w:rsidRPr="009D2D6D" w:rsidRDefault="00547C2D" w:rsidP="009D2D6D">
                            <w:pPr>
                              <w:pStyle w:val="Title"/>
                              <w:rPr>
                                <w:color w:val="FFFFFF" w:themeColor="background1"/>
                              </w:rPr>
                            </w:pPr>
                            <w:r w:rsidRPr="009D2D6D">
                              <w:rPr>
                                <w:color w:val="FFFFFF" w:themeColor="background1"/>
                              </w:rPr>
                              <w:t>Report title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DEF0C3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-50.4pt;margin-top:30.9pt;width:422.75pt;height:125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" filled="f" stroked="f">
                <v:textbox>
                  <w:txbxContent>
                    <w:p w14:paraId="262D7829" w14:textId="77777777" w:rsidR="00547C2D" w:rsidRPr="009D2D6D" w:rsidRDefault="00547C2D" w:rsidP="009D2D6D">
                      <w:pPr>
                        <w:pStyle w:val="Title"/>
                        <w:rPr>
                          <w:color w:val="FFFFFF" w:themeColor="background1"/>
                        </w:rPr>
                      </w:pPr>
                      <w:r w:rsidRPr="009D2D6D">
                        <w:rPr>
                          <w:color w:val="FFFFFF" w:themeColor="background1"/>
                        </w:rPr>
                        <w:t>Report title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CA081D">
        <w:br w:type="page"/>
      </w:r>
    </w:p>
    <w:p w14:paraId="3B4D7113" w14:textId="3ACA58E2" w:rsidR="001617BD" w:rsidRDefault="0014781C" w:rsidP="0014781C">
      <w:pPr>
        <w:pStyle w:val="Heading2"/>
        <w:rPr>
          <w:b/>
          <w:sz w:val="62"/>
          <w:szCs w:val="62"/>
        </w:rPr>
      </w:pPr>
      <w:r>
        <w:rPr>
          <w:b/>
          <w:sz w:val="62"/>
          <w:szCs w:val="62"/>
        </w:rPr>
        <w:lastRenderedPageBreak/>
        <w:t>ACKNOWLEDGEMENT</w:t>
      </w:r>
    </w:p>
    <w:p w14:paraId="7FC0A0BA" w14:textId="1BE2FC7A" w:rsidR="0014781C" w:rsidRDefault="0014781C" w:rsidP="0014781C"/>
    <w:p w14:paraId="10873A05" w14:textId="77777777" w:rsidR="0014781C" w:rsidRDefault="0014781C" w:rsidP="0014781C">
      <w:pPr>
        <w:widowControl w:val="0"/>
        <w:spacing w:line="240" w:lineRule="auto"/>
        <w:rPr>
          <w:b/>
          <w:sz w:val="62"/>
          <w:szCs w:val="62"/>
        </w:rPr>
      </w:pPr>
    </w:p>
    <w:p w14:paraId="609409B1" w14:textId="16C47B0F" w:rsidR="0014781C" w:rsidRDefault="0014781C" w:rsidP="0014781C">
      <w:pPr>
        <w:widowControl w:val="0"/>
        <w:jc w:val="both"/>
        <w:rPr>
          <w:sz w:val="29"/>
          <w:szCs w:val="29"/>
        </w:rPr>
      </w:pPr>
      <w:r>
        <w:rPr>
          <w:sz w:val="29"/>
          <w:szCs w:val="29"/>
        </w:rPr>
        <w:t xml:space="preserve">We take this opportunity to express my profound gratitude and deep regards to </w:t>
      </w:r>
      <w:r w:rsidR="00E71004">
        <w:rPr>
          <w:sz w:val="29"/>
          <w:szCs w:val="29"/>
        </w:rPr>
        <w:t xml:space="preserve">me </w:t>
      </w:r>
      <w:r>
        <w:rPr>
          <w:sz w:val="29"/>
          <w:szCs w:val="29"/>
        </w:rPr>
        <w:t xml:space="preserve">faculty (Prof. Chandan Mukherjee) for his exemplary guidance, </w:t>
      </w:r>
      <w:r w:rsidR="00E71004">
        <w:rPr>
          <w:sz w:val="29"/>
          <w:szCs w:val="29"/>
        </w:rPr>
        <w:t>monitoring,</w:t>
      </w:r>
      <w:r>
        <w:rPr>
          <w:sz w:val="29"/>
          <w:szCs w:val="29"/>
        </w:rPr>
        <w:t xml:space="preserve"> </w:t>
      </w:r>
      <w:r w:rsidR="00E71004">
        <w:rPr>
          <w:sz w:val="29"/>
          <w:szCs w:val="29"/>
        </w:rPr>
        <w:t>and constant</w:t>
      </w:r>
      <w:r>
        <w:rPr>
          <w:sz w:val="29"/>
          <w:szCs w:val="29"/>
        </w:rPr>
        <w:t xml:space="preserve"> encouragement throughout the course of this project. The blessing, help</w:t>
      </w:r>
      <w:r w:rsidR="00E71004">
        <w:rPr>
          <w:sz w:val="29"/>
          <w:szCs w:val="29"/>
        </w:rPr>
        <w:t xml:space="preserve"> </w:t>
      </w:r>
      <w:r>
        <w:rPr>
          <w:sz w:val="29"/>
          <w:szCs w:val="29"/>
        </w:rPr>
        <w:t>and guidance given by him/her time to time shall carry me a long way in the</w:t>
      </w:r>
      <w:r w:rsidR="00E71004">
        <w:rPr>
          <w:sz w:val="29"/>
          <w:szCs w:val="29"/>
        </w:rPr>
        <w:t xml:space="preserve"> </w:t>
      </w:r>
      <w:r>
        <w:rPr>
          <w:sz w:val="29"/>
          <w:szCs w:val="29"/>
        </w:rPr>
        <w:t>journey of life on which I am about to embark.</w:t>
      </w:r>
      <w:r w:rsidR="00E71004">
        <w:rPr>
          <w:sz w:val="29"/>
          <w:szCs w:val="29"/>
        </w:rPr>
        <w:t xml:space="preserve"> </w:t>
      </w:r>
      <w:r>
        <w:rPr>
          <w:sz w:val="29"/>
          <w:szCs w:val="29"/>
        </w:rPr>
        <w:t>I am obliged to my project team members for the valuable information provided</w:t>
      </w:r>
      <w:r w:rsidR="00E71004">
        <w:rPr>
          <w:sz w:val="29"/>
          <w:szCs w:val="29"/>
        </w:rPr>
        <w:t xml:space="preserve"> </w:t>
      </w:r>
      <w:r>
        <w:rPr>
          <w:sz w:val="29"/>
          <w:szCs w:val="29"/>
        </w:rPr>
        <w:t xml:space="preserve">by them in their respective fields. I am grateful for their cooperation during the </w:t>
      </w:r>
    </w:p>
    <w:p w14:paraId="2A44BED8" w14:textId="77777777" w:rsidR="0014781C" w:rsidRDefault="0014781C" w:rsidP="0014781C">
      <w:pPr>
        <w:widowControl w:val="0"/>
        <w:jc w:val="both"/>
        <w:rPr>
          <w:sz w:val="29"/>
          <w:szCs w:val="29"/>
        </w:rPr>
      </w:pPr>
      <w:r>
        <w:rPr>
          <w:sz w:val="29"/>
          <w:szCs w:val="29"/>
        </w:rPr>
        <w:t>period of my assignment</w:t>
      </w:r>
    </w:p>
    <w:p w14:paraId="2A5A1B65" w14:textId="77777777" w:rsidR="0014781C" w:rsidRDefault="0014781C" w:rsidP="0014781C">
      <w:pPr>
        <w:widowControl w:val="0"/>
        <w:spacing w:after="240"/>
        <w:rPr>
          <w:color w:val="424242"/>
          <w:sz w:val="26"/>
          <w:szCs w:val="26"/>
        </w:rPr>
      </w:pPr>
    </w:p>
    <w:p w14:paraId="5DD9AAA3" w14:textId="77777777" w:rsidR="0014781C" w:rsidRDefault="0014781C" w:rsidP="0014781C">
      <w:pPr>
        <w:widowControl w:val="0"/>
        <w:spacing w:line="240" w:lineRule="auto"/>
        <w:jc w:val="center"/>
        <w:rPr>
          <w:b/>
          <w:color w:val="424242"/>
          <w:sz w:val="32"/>
          <w:szCs w:val="32"/>
        </w:rPr>
      </w:pPr>
    </w:p>
    <w:p w14:paraId="02740ADB" w14:textId="5D8F1C65" w:rsidR="0014781C" w:rsidRDefault="0014781C" w:rsidP="0014781C">
      <w:pPr>
        <w:widowControl w:val="0"/>
        <w:spacing w:line="240" w:lineRule="auto"/>
        <w:jc w:val="center"/>
        <w:rPr>
          <w:b/>
          <w:color w:val="424242"/>
          <w:sz w:val="32"/>
          <w:szCs w:val="32"/>
        </w:rPr>
      </w:pPr>
      <w:r>
        <w:rPr>
          <w:b/>
          <w:color w:val="424242"/>
          <w:sz w:val="32"/>
          <w:szCs w:val="32"/>
        </w:rPr>
        <w:t>FULL SIGNATURE OF CANDIDATE</w:t>
      </w:r>
    </w:p>
    <w:p w14:paraId="38D12CA8" w14:textId="77777777" w:rsidR="0014781C" w:rsidRDefault="0014781C" w:rsidP="0014781C">
      <w:pPr>
        <w:widowControl w:val="0"/>
        <w:spacing w:line="240" w:lineRule="auto"/>
        <w:rPr>
          <w:b/>
          <w:sz w:val="52"/>
          <w:szCs w:val="52"/>
        </w:rPr>
      </w:pPr>
    </w:p>
    <w:p w14:paraId="4BAAEC3E" w14:textId="2A988E67" w:rsidR="0014781C" w:rsidRDefault="003F7EC9" w:rsidP="0014781C">
      <w:pPr>
        <w:widowControl w:val="0"/>
        <w:numPr>
          <w:ilvl w:val="0"/>
          <w:numId w:val="4"/>
        </w:numPr>
        <w:spacing w:before="340" w:after="0" w:line="276" w:lineRule="auto"/>
        <w:jc w:val="both"/>
        <w:rPr>
          <w:sz w:val="31"/>
          <w:szCs w:val="31"/>
        </w:rPr>
      </w:pPr>
      <w:r w:rsidRPr="003F7EC9">
        <w:rPr>
          <w:rFonts w:cs="Calibri"/>
          <w:color w:val="3F3F76"/>
          <w:sz w:val="31"/>
          <w:szCs w:val="31"/>
        </w:rPr>
        <w:t xml:space="preserve">Omkar </w:t>
      </w:r>
      <w:proofErr w:type="spellStart"/>
      <w:r w:rsidRPr="003F7EC9">
        <w:rPr>
          <w:rFonts w:cs="Calibri"/>
          <w:color w:val="3F3F76"/>
          <w:sz w:val="31"/>
          <w:szCs w:val="31"/>
        </w:rPr>
        <w:t>kandekar</w:t>
      </w:r>
      <w:proofErr w:type="spellEnd"/>
    </w:p>
    <w:p w14:paraId="7735F4BD" w14:textId="22612FAF" w:rsidR="0014781C" w:rsidRPr="003F7EC9" w:rsidRDefault="003F7EC9" w:rsidP="0014781C">
      <w:pPr>
        <w:widowControl w:val="0"/>
        <w:numPr>
          <w:ilvl w:val="0"/>
          <w:numId w:val="4"/>
        </w:numPr>
        <w:spacing w:after="0" w:line="276" w:lineRule="auto"/>
        <w:jc w:val="both"/>
        <w:rPr>
          <w:sz w:val="31"/>
          <w:szCs w:val="31"/>
        </w:rPr>
      </w:pPr>
      <w:proofErr w:type="spellStart"/>
      <w:r w:rsidRPr="003F7EC9">
        <w:rPr>
          <w:rFonts w:cs="Calibri"/>
          <w:color w:val="3F3F76"/>
          <w:sz w:val="31"/>
          <w:szCs w:val="31"/>
        </w:rPr>
        <w:t>Bala</w:t>
      </w:r>
      <w:proofErr w:type="spellEnd"/>
      <w:r w:rsidRPr="003F7EC9">
        <w:rPr>
          <w:rFonts w:cs="Calibri"/>
          <w:color w:val="3F3F76"/>
          <w:sz w:val="31"/>
          <w:szCs w:val="31"/>
        </w:rPr>
        <w:t xml:space="preserve"> Chandrashekar</w:t>
      </w:r>
    </w:p>
    <w:p w14:paraId="6BFAFE47" w14:textId="71290097" w:rsidR="0014781C" w:rsidRPr="003F7EC9" w:rsidRDefault="003F7EC9" w:rsidP="0014781C">
      <w:pPr>
        <w:widowControl w:val="0"/>
        <w:numPr>
          <w:ilvl w:val="0"/>
          <w:numId w:val="4"/>
        </w:numPr>
        <w:spacing w:after="0" w:line="276" w:lineRule="auto"/>
        <w:jc w:val="both"/>
        <w:rPr>
          <w:sz w:val="31"/>
          <w:szCs w:val="31"/>
        </w:rPr>
      </w:pPr>
      <w:r w:rsidRPr="003F7EC9">
        <w:rPr>
          <w:rFonts w:cs="Calibri"/>
          <w:color w:val="3F3F76"/>
          <w:sz w:val="31"/>
          <w:szCs w:val="31"/>
        </w:rPr>
        <w:t>Akash Sharma</w:t>
      </w:r>
    </w:p>
    <w:p w14:paraId="16F9E14E" w14:textId="104FBC74" w:rsidR="0014781C" w:rsidRPr="003F7EC9" w:rsidRDefault="003F7EC9" w:rsidP="0014781C">
      <w:pPr>
        <w:widowControl w:val="0"/>
        <w:numPr>
          <w:ilvl w:val="0"/>
          <w:numId w:val="4"/>
        </w:numPr>
        <w:spacing w:after="0" w:line="276" w:lineRule="auto"/>
        <w:jc w:val="both"/>
        <w:rPr>
          <w:sz w:val="31"/>
          <w:szCs w:val="31"/>
        </w:rPr>
      </w:pPr>
      <w:proofErr w:type="spellStart"/>
      <w:r w:rsidRPr="003F7EC9">
        <w:rPr>
          <w:rFonts w:cs="Calibri"/>
          <w:color w:val="3F3F76"/>
          <w:sz w:val="31"/>
          <w:szCs w:val="31"/>
        </w:rPr>
        <w:t>Abhinaw</w:t>
      </w:r>
      <w:proofErr w:type="spellEnd"/>
      <w:r w:rsidRPr="003F7EC9">
        <w:rPr>
          <w:rFonts w:cs="Calibri"/>
          <w:color w:val="3F3F76"/>
          <w:sz w:val="31"/>
          <w:szCs w:val="31"/>
        </w:rPr>
        <w:t xml:space="preserve"> Raj</w:t>
      </w:r>
    </w:p>
    <w:p w14:paraId="4ABB9697" w14:textId="5F660CD0" w:rsidR="003F7EC9" w:rsidRDefault="003F7EC9" w:rsidP="0014781C">
      <w:pPr>
        <w:widowControl w:val="0"/>
        <w:numPr>
          <w:ilvl w:val="0"/>
          <w:numId w:val="4"/>
        </w:numPr>
        <w:spacing w:after="0" w:line="276" w:lineRule="auto"/>
        <w:jc w:val="both"/>
        <w:rPr>
          <w:sz w:val="31"/>
          <w:szCs w:val="31"/>
        </w:rPr>
      </w:pPr>
      <w:r w:rsidRPr="003F7EC9">
        <w:rPr>
          <w:rFonts w:cs="Calibri"/>
          <w:color w:val="3F3F76"/>
          <w:sz w:val="31"/>
          <w:szCs w:val="31"/>
        </w:rPr>
        <w:t>Ankit Raj</w:t>
      </w:r>
    </w:p>
    <w:p w14:paraId="6DFCA65D" w14:textId="399BD524" w:rsidR="0014781C" w:rsidRDefault="0014781C" w:rsidP="0014781C"/>
    <w:p w14:paraId="2A4CAA1C" w14:textId="5A26BA74" w:rsidR="003F7EC9" w:rsidRDefault="003F7EC9" w:rsidP="0014781C"/>
    <w:p w14:paraId="1ACBDC85" w14:textId="19D78EC5" w:rsidR="003F7EC9" w:rsidRDefault="003F7EC9" w:rsidP="0014781C"/>
    <w:p w14:paraId="7D8CD4BC" w14:textId="1ECA20D7" w:rsidR="003F7EC9" w:rsidRDefault="003F7EC9" w:rsidP="0014781C"/>
    <w:p w14:paraId="7A1979F8" w14:textId="3E6908AB" w:rsidR="003F7EC9" w:rsidRDefault="003F7EC9" w:rsidP="0014781C"/>
    <w:p w14:paraId="6EB999A5" w14:textId="1B063A90" w:rsidR="003F7EC9" w:rsidRDefault="003F7EC9" w:rsidP="003F7EC9">
      <w:pPr>
        <w:widowControl w:val="0"/>
      </w:pPr>
    </w:p>
    <w:p w14:paraId="5901736A" w14:textId="77777777" w:rsidR="003F7EC9" w:rsidRDefault="003F7EC9" w:rsidP="003F7EC9">
      <w:pPr>
        <w:widowControl w:val="0"/>
        <w:rPr>
          <w:b/>
          <w:sz w:val="17"/>
          <w:szCs w:val="17"/>
        </w:rPr>
      </w:pPr>
    </w:p>
    <w:p w14:paraId="0CA8CB1B" w14:textId="20D73A6E" w:rsidR="003F7EC9" w:rsidRDefault="003F7EC9" w:rsidP="003F7EC9">
      <w:pPr>
        <w:pStyle w:val="Heading2"/>
        <w:rPr>
          <w:sz w:val="62"/>
          <w:szCs w:val="62"/>
        </w:rPr>
      </w:pPr>
      <w:r w:rsidRPr="003F7EC9">
        <w:rPr>
          <w:sz w:val="62"/>
          <w:szCs w:val="62"/>
        </w:rPr>
        <w:lastRenderedPageBreak/>
        <w:t>INTRODUCTION</w:t>
      </w:r>
    </w:p>
    <w:p w14:paraId="7BE95956" w14:textId="42152E1B" w:rsidR="00E71004" w:rsidRDefault="00E71004" w:rsidP="00E71004"/>
    <w:p w14:paraId="434B6F21" w14:textId="7284A881" w:rsidR="00E71004" w:rsidRDefault="00E71004" w:rsidP="00E71004">
      <w:pPr>
        <w:widowControl w:val="0"/>
        <w:spacing w:after="320"/>
        <w:rPr>
          <w:color w:val="424242"/>
          <w:sz w:val="36"/>
          <w:szCs w:val="36"/>
        </w:rPr>
      </w:pPr>
      <w:proofErr w:type="spellStart"/>
      <w:r>
        <w:rPr>
          <w:color w:val="424242"/>
          <w:sz w:val="36"/>
          <w:szCs w:val="36"/>
        </w:rPr>
        <w:t>AirIsAll</w:t>
      </w:r>
      <w:proofErr w:type="spellEnd"/>
      <w:r>
        <w:rPr>
          <w:color w:val="424242"/>
          <w:sz w:val="36"/>
          <w:szCs w:val="36"/>
        </w:rPr>
        <w:t xml:space="preserve"> is a Flight booking System, for booking your Flight in A Simple and Easy way. This makes you your work smooth and clean.</w:t>
      </w:r>
    </w:p>
    <w:p w14:paraId="25344ACB" w14:textId="77777777" w:rsidR="000F0C5E" w:rsidRDefault="00E71004" w:rsidP="00E71004">
      <w:pPr>
        <w:widowControl w:val="0"/>
        <w:spacing w:after="320"/>
        <w:rPr>
          <w:color w:val="424242"/>
          <w:sz w:val="36"/>
          <w:szCs w:val="36"/>
        </w:rPr>
      </w:pPr>
      <w:r>
        <w:rPr>
          <w:color w:val="424242"/>
          <w:sz w:val="36"/>
          <w:szCs w:val="36"/>
        </w:rPr>
        <w:t xml:space="preserve">You Just need to then this software what is your Preference and </w:t>
      </w:r>
      <w:r w:rsidR="000F0C5E">
        <w:rPr>
          <w:color w:val="424242"/>
          <w:sz w:val="36"/>
          <w:szCs w:val="36"/>
        </w:rPr>
        <w:t>leave it all. It will be booking your flight ticket with your best choice.</w:t>
      </w:r>
    </w:p>
    <w:p w14:paraId="41969102" w14:textId="4AB3CBE4" w:rsidR="00E71004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  <w:r>
        <w:rPr>
          <w:color w:val="424242"/>
          <w:sz w:val="36"/>
          <w:szCs w:val="36"/>
        </w:rPr>
        <w:t>After all your inputs this Project will Automatically List you down the best flight available for your according to your preference.</w:t>
      </w:r>
    </w:p>
    <w:p w14:paraId="6EA1D4AC" w14:textId="5168CB6F" w:rsid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p w14:paraId="3C515264" w14:textId="16D2A3D7" w:rsid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p w14:paraId="29E43CF5" w14:textId="34035247" w:rsid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p w14:paraId="7E784E5F" w14:textId="686397E2" w:rsid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p w14:paraId="4FC69F3A" w14:textId="11D76404" w:rsid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p w14:paraId="0F24AF2B" w14:textId="0D60C390" w:rsid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p w14:paraId="543B34F7" w14:textId="7E6BD6C5" w:rsid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p w14:paraId="0A1B4B1E" w14:textId="541D61A3" w:rsid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p w14:paraId="38D9A7E5" w14:textId="110AD296" w:rsid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p w14:paraId="3EAB7A2F" w14:textId="79016B16" w:rsidR="000F0C5E" w:rsidRDefault="000F0C5E" w:rsidP="000F0C5E">
      <w:pPr>
        <w:pStyle w:val="Heading2"/>
        <w:rPr>
          <w:sz w:val="62"/>
          <w:szCs w:val="62"/>
        </w:rPr>
      </w:pPr>
      <w:r>
        <w:rPr>
          <w:sz w:val="62"/>
          <w:szCs w:val="62"/>
        </w:rPr>
        <w:lastRenderedPageBreak/>
        <w:t>Software Requirement</w:t>
      </w:r>
    </w:p>
    <w:p w14:paraId="46761637" w14:textId="3B3F131F" w:rsidR="000F0C5E" w:rsidRDefault="000F0C5E" w:rsidP="000F0C5E"/>
    <w:p w14:paraId="7DCD6F9D" w14:textId="4D3FD4B1" w:rsidR="000F0C5E" w:rsidRDefault="000F0C5E" w:rsidP="000F0C5E"/>
    <w:p w14:paraId="24CF717B" w14:textId="454133BB" w:rsidR="000F0C5E" w:rsidRDefault="000F0C5E" w:rsidP="000F0C5E"/>
    <w:p w14:paraId="31454BEC" w14:textId="44EE113A" w:rsidR="000F0C5E" w:rsidRDefault="000F0C5E" w:rsidP="000F0C5E">
      <w:r>
        <w:t>Minimum</w:t>
      </w:r>
      <w:r w:rsidR="006769DF">
        <w:t xml:space="preserve"> System</w:t>
      </w:r>
      <w:r>
        <w:t xml:space="preserve"> Requirement:</w:t>
      </w:r>
    </w:p>
    <w:p w14:paraId="4FD10D99" w14:textId="22038692" w:rsidR="000F0C5E" w:rsidRDefault="000F0C5E" w:rsidP="000F0C5E"/>
    <w:p w14:paraId="262A0C2C" w14:textId="5BCA5C95" w:rsidR="006769DF" w:rsidRPr="006769DF" w:rsidRDefault="006769DF" w:rsidP="006769D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OS</w:t>
      </w:r>
      <w:r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Windows </w:t>
      </w:r>
      <w:r w:rsidR="00F52B9A">
        <w:rPr>
          <w:rFonts w:ascii="Roboto" w:eastAsia="Times New Roman" w:hAnsi="Roboto" w:cs="Times New Roman"/>
          <w:color w:val="000000"/>
          <w:kern w:val="0"/>
          <w:szCs w:val="24"/>
        </w:rPr>
        <w:t>10 (64-bit)</w:t>
      </w:r>
    </w:p>
    <w:p w14:paraId="3621B267" w14:textId="3C8001B4" w:rsidR="006769DF" w:rsidRPr="006769DF" w:rsidRDefault="006769DF" w:rsidP="006769D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Processor</w:t>
      </w:r>
      <w:r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Intel </w:t>
      </w:r>
      <w:r w:rsidR="00F52B9A">
        <w:rPr>
          <w:rFonts w:ascii="Roboto" w:eastAsia="Times New Roman" w:hAnsi="Roboto" w:cs="Times New Roman"/>
          <w:color w:val="000000"/>
          <w:kern w:val="0"/>
          <w:szCs w:val="24"/>
        </w:rPr>
        <w:t>Core i5 3470 @ 2.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 xml:space="preserve">9 </w:t>
      </w:r>
      <w:proofErr w:type="spellStart"/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G</w:t>
      </w:r>
      <w:r w:rsidR="00E2496B">
        <w:rPr>
          <w:rFonts w:ascii="Roboto" w:eastAsia="Times New Roman" w:hAnsi="Roboto" w:cs="Times New Roman"/>
          <w:color w:val="000000"/>
          <w:kern w:val="0"/>
          <w:szCs w:val="24"/>
        </w:rPr>
        <w:t>h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z</w:t>
      </w:r>
      <w:proofErr w:type="spell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/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AMD 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 xml:space="preserve">Ryzen 3 3250U @ 2.6 </w:t>
      </w:r>
      <w:proofErr w:type="spellStart"/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Ghz</w:t>
      </w:r>
      <w:proofErr w:type="spellEnd"/>
    </w:p>
    <w:p w14:paraId="45C5D8A8" w14:textId="43C0FB0A" w:rsidR="006769DF" w:rsidRPr="006769DF" w:rsidRDefault="006769DF" w:rsidP="006769D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Memory</w:t>
      </w:r>
      <w:r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2 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G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B 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 xml:space="preserve">(1600 </w:t>
      </w:r>
      <w:proofErr w:type="spellStart"/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M</w:t>
      </w:r>
      <w:r w:rsidR="00E2496B">
        <w:rPr>
          <w:rFonts w:ascii="Roboto" w:eastAsia="Times New Roman" w:hAnsi="Roboto" w:cs="Times New Roman"/>
          <w:color w:val="000000"/>
          <w:kern w:val="0"/>
          <w:szCs w:val="24"/>
        </w:rPr>
        <w:t>h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z</w:t>
      </w:r>
      <w:proofErr w:type="spellEnd"/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)</w:t>
      </w:r>
    </w:p>
    <w:p w14:paraId="52158A8F" w14:textId="51CE9B3A" w:rsidR="006769DF" w:rsidRDefault="006769DF" w:rsidP="006769DF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Graphics</w:t>
      </w:r>
      <w:r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Intel HD Graphic 4000 Or Better</w:t>
      </w:r>
    </w:p>
    <w:p w14:paraId="7E25DBB5" w14:textId="69C598F7" w:rsidR="002B012D" w:rsidRPr="006769DF" w:rsidRDefault="002B012D" w:rsidP="002B012D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 xml:space="preserve">DirectX </w:t>
      </w: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Version</w:t>
      </w:r>
      <w:r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Microsoft DirectX</w:t>
      </w:r>
      <w:r>
        <w:rPr>
          <w:rFonts w:ascii="Roboto" w:eastAsia="Times New Roman" w:hAnsi="Roboto" w:cs="Times New Roman"/>
          <w:color w:val="000000"/>
          <w:kern w:val="0"/>
          <w:szCs w:val="24"/>
        </w:rPr>
        <w:t xml:space="preserve"> 9</w:t>
      </w:r>
    </w:p>
    <w:p w14:paraId="7C4E44AF" w14:textId="636D8EDC" w:rsidR="000F0C5E" w:rsidRDefault="006769DF" w:rsidP="006769DF">
      <w:pPr>
        <w:numPr>
          <w:ilvl w:val="0"/>
          <w:numId w:val="5"/>
        </w:numPr>
        <w:spacing w:before="100" w:beforeAutospacing="1" w:after="100" w:afterAutospacing="1" w:line="360" w:lineRule="auto"/>
      </w:pPr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 xml:space="preserve">Hard </w:t>
      </w: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Drive</w:t>
      </w:r>
      <w:r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2 GB Available Space</w:t>
      </w:r>
    </w:p>
    <w:p w14:paraId="166C4CF4" w14:textId="18FDACB1" w:rsidR="006769DF" w:rsidRDefault="006769DF" w:rsidP="000F0C5E">
      <w:r>
        <w:t>Recommended System Requirement:</w:t>
      </w:r>
    </w:p>
    <w:p w14:paraId="56D6C223" w14:textId="07E2AFA1" w:rsidR="006769DF" w:rsidRDefault="006769DF" w:rsidP="000F0C5E"/>
    <w:p w14:paraId="346C8610" w14:textId="0E80F99B" w:rsidR="006769DF" w:rsidRPr="006769DF" w:rsidRDefault="006769DF" w:rsidP="00F52B9A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OS</w:t>
      </w:r>
      <w:r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7F5EF5"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Windows 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10 (64-bit)</w:t>
      </w:r>
    </w:p>
    <w:p w14:paraId="425FDC1E" w14:textId="22763519" w:rsidR="006769DF" w:rsidRPr="006769DF" w:rsidRDefault="006769DF" w:rsidP="00F52B9A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Processor</w:t>
      </w:r>
      <w:r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7F5EF5"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Intel 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 xml:space="preserve">Core i5 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9400F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 xml:space="preserve"> @ 2.9 </w:t>
      </w:r>
      <w:proofErr w:type="spellStart"/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G</w:t>
      </w:r>
      <w:r w:rsidR="00E2496B">
        <w:rPr>
          <w:rFonts w:ascii="Roboto" w:eastAsia="Times New Roman" w:hAnsi="Roboto" w:cs="Times New Roman"/>
          <w:color w:val="000000"/>
          <w:kern w:val="0"/>
          <w:szCs w:val="24"/>
        </w:rPr>
        <w:t>h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z</w:t>
      </w:r>
      <w:proofErr w:type="spellEnd"/>
      <w:r w:rsidR="007F5EF5"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7F5EF5">
        <w:rPr>
          <w:rFonts w:ascii="Roboto" w:eastAsia="Times New Roman" w:hAnsi="Roboto" w:cs="Times New Roman"/>
          <w:color w:val="000000"/>
          <w:kern w:val="0"/>
          <w:szCs w:val="24"/>
        </w:rPr>
        <w:t>/</w:t>
      </w:r>
      <w:r w:rsidR="007F5EF5"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AMD 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 xml:space="preserve">Ryzen 5 3600 @ 3.2 </w:t>
      </w:r>
      <w:proofErr w:type="spellStart"/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G</w:t>
      </w:r>
      <w:r w:rsidR="00E2496B">
        <w:rPr>
          <w:rFonts w:ascii="Roboto" w:eastAsia="Times New Roman" w:hAnsi="Roboto" w:cs="Times New Roman"/>
          <w:color w:val="000000"/>
          <w:kern w:val="0"/>
          <w:szCs w:val="24"/>
        </w:rPr>
        <w:t>hz</w:t>
      </w:r>
      <w:proofErr w:type="spellEnd"/>
    </w:p>
    <w:p w14:paraId="728C4F99" w14:textId="002609BB" w:rsidR="006769DF" w:rsidRPr="006769DF" w:rsidRDefault="006769DF" w:rsidP="00F52B9A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Memory</w:t>
      </w:r>
      <w:r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4</w:t>
      </w:r>
      <w:r w:rsidR="002B012D"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G</w:t>
      </w:r>
      <w:r w:rsidR="002B012D"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B 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 xml:space="preserve">(2200 </w:t>
      </w:r>
      <w:proofErr w:type="spellStart"/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M</w:t>
      </w:r>
      <w:r w:rsidR="00E2496B">
        <w:rPr>
          <w:rFonts w:ascii="Roboto" w:eastAsia="Times New Roman" w:hAnsi="Roboto" w:cs="Times New Roman"/>
          <w:color w:val="000000"/>
          <w:kern w:val="0"/>
          <w:szCs w:val="24"/>
        </w:rPr>
        <w:t>h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z</w:t>
      </w:r>
      <w:proofErr w:type="spellEnd"/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)</w:t>
      </w:r>
    </w:p>
    <w:p w14:paraId="0BD6A595" w14:textId="53AE32C6" w:rsidR="006769DF" w:rsidRPr="006769DF" w:rsidRDefault="006769DF" w:rsidP="00F52B9A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Graphics</w:t>
      </w:r>
      <w:r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GeForce GTX 970 / Radeon RX470 Or Better</w:t>
      </w:r>
    </w:p>
    <w:p w14:paraId="449B087D" w14:textId="5812A0E4" w:rsidR="006769DF" w:rsidRPr="006769DF" w:rsidRDefault="006769DF" w:rsidP="00F52B9A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Roboto" w:eastAsia="Times New Roman" w:hAnsi="Roboto" w:cs="Times New Roman"/>
          <w:color w:val="000000"/>
          <w:kern w:val="0"/>
          <w:szCs w:val="24"/>
        </w:rPr>
      </w:pPr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 xml:space="preserve">DirectX </w:t>
      </w: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Version</w:t>
      </w:r>
      <w:r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Microsoft DirectX 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>10</w:t>
      </w:r>
    </w:p>
    <w:p w14:paraId="1E787115" w14:textId="7ECCD77C" w:rsidR="006769DF" w:rsidRPr="005751DB" w:rsidRDefault="006769DF" w:rsidP="00F52B9A">
      <w:pPr>
        <w:numPr>
          <w:ilvl w:val="0"/>
          <w:numId w:val="6"/>
        </w:numPr>
        <w:spacing w:before="100" w:beforeAutospacing="1" w:after="100" w:afterAutospacing="1" w:line="360" w:lineRule="auto"/>
      </w:pPr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 xml:space="preserve">Hard </w:t>
      </w:r>
      <w:proofErr w:type="gramStart"/>
      <w:r w:rsidRPr="006769DF">
        <w:rPr>
          <w:rFonts w:ascii="Roboto" w:eastAsia="Times New Roman" w:hAnsi="Roboto" w:cs="Times New Roman"/>
          <w:b/>
          <w:bCs/>
          <w:color w:val="000000"/>
          <w:kern w:val="0"/>
          <w:szCs w:val="24"/>
          <w:u w:val="single"/>
        </w:rPr>
        <w:t>Drive</w:t>
      </w:r>
      <w:r w:rsidR="00F52B9A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>:</w:t>
      </w:r>
      <w:proofErr w:type="gramEnd"/>
      <w:r w:rsidRPr="006769DF">
        <w:rPr>
          <w:rFonts w:ascii="Roboto" w:eastAsia="Times New Roman" w:hAnsi="Roboto" w:cs="Times New Roman"/>
          <w:color w:val="000000"/>
          <w:kern w:val="0"/>
          <w:szCs w:val="24"/>
        </w:rPr>
        <w:t xml:space="preserve"> </w:t>
      </w:r>
      <w:r w:rsidR="00E2496B">
        <w:rPr>
          <w:rFonts w:ascii="Roboto" w:eastAsia="Times New Roman" w:hAnsi="Roboto" w:cs="Times New Roman"/>
          <w:color w:val="000000"/>
          <w:kern w:val="0"/>
          <w:szCs w:val="24"/>
        </w:rPr>
        <w:t>2</w:t>
      </w:r>
      <w:r w:rsidR="002B012D">
        <w:rPr>
          <w:rFonts w:ascii="Roboto" w:eastAsia="Times New Roman" w:hAnsi="Roboto" w:cs="Times New Roman"/>
          <w:color w:val="000000"/>
          <w:kern w:val="0"/>
          <w:szCs w:val="24"/>
        </w:rPr>
        <w:t xml:space="preserve"> GB Available Space</w:t>
      </w:r>
    </w:p>
    <w:p w14:paraId="13739BDF" w14:textId="552F7C2C" w:rsidR="005751DB" w:rsidRDefault="005751DB" w:rsidP="005751DB">
      <w:pPr>
        <w:spacing w:before="100" w:beforeAutospacing="1" w:after="100" w:afterAutospacing="1" w:line="360" w:lineRule="auto"/>
      </w:pPr>
    </w:p>
    <w:p w14:paraId="2B024937" w14:textId="77777777" w:rsidR="007F3643" w:rsidRDefault="005751DB" w:rsidP="005751DB">
      <w:pPr>
        <w:spacing w:before="100" w:beforeAutospacing="1" w:after="100" w:afterAutospacing="1" w:line="360" w:lineRule="auto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DD92281" w14:textId="77777777" w:rsidR="007F3643" w:rsidRDefault="007F3643" w:rsidP="005751DB">
      <w:pPr>
        <w:spacing w:before="100" w:beforeAutospacing="1" w:after="100" w:afterAutospacing="1" w:line="360" w:lineRule="auto"/>
      </w:pPr>
    </w:p>
    <w:p w14:paraId="3A9AF809" w14:textId="77777777" w:rsidR="007F3643" w:rsidRDefault="007F3643" w:rsidP="005751DB">
      <w:pPr>
        <w:spacing w:before="100" w:beforeAutospacing="1" w:after="100" w:afterAutospacing="1" w:line="360" w:lineRule="auto"/>
      </w:pPr>
    </w:p>
    <w:p w14:paraId="7CE7017E" w14:textId="77777777" w:rsidR="007F3643" w:rsidRDefault="007F3643" w:rsidP="005751DB">
      <w:pPr>
        <w:spacing w:before="100" w:beforeAutospacing="1" w:after="100" w:afterAutospacing="1" w:line="360" w:lineRule="auto"/>
      </w:pPr>
    </w:p>
    <w:p w14:paraId="0A1C5318" w14:textId="3EC68F0E" w:rsidR="007F3643" w:rsidRDefault="007F3643" w:rsidP="005751DB">
      <w:pPr>
        <w:spacing w:before="100" w:beforeAutospacing="1" w:after="100" w:afterAutospacing="1" w:line="360" w:lineRule="auto"/>
      </w:pPr>
      <w:r>
        <w:t xml:space="preserve">The Program of the Flight Booking </w:t>
      </w:r>
      <w:proofErr w:type="gramStart"/>
      <w:r>
        <w:t>System :</w:t>
      </w:r>
      <w:proofErr w:type="gramEnd"/>
    </w:p>
    <w:p w14:paraId="24081D1A" w14:textId="77777777" w:rsidR="007F3643" w:rsidRDefault="007F3643" w:rsidP="005751DB">
      <w:pPr>
        <w:spacing w:before="100" w:beforeAutospacing="1" w:after="100" w:afterAutospacing="1" w:line="360" w:lineRule="auto"/>
      </w:pPr>
    </w:p>
    <w:p w14:paraId="049CD7CD" w14:textId="77777777" w:rsidR="00E07995" w:rsidRDefault="005751DB" w:rsidP="005751DB">
      <w:pPr>
        <w:spacing w:before="100" w:beforeAutospacing="1" w:after="100" w:afterAutospacing="1" w:line="360" w:lineRule="auto"/>
      </w:pPr>
      <w:r>
        <w:br/>
      </w:r>
      <w:r>
        <w:rPr>
          <w:noProof/>
        </w:rPr>
        <w:drawing>
          <wp:inline distT="0" distB="0" distL="0" distR="0" wp14:anchorId="2884F450" wp14:editId="5DF1326B">
            <wp:extent cx="6150405" cy="27057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635" cy="271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14D1CEF" wp14:editId="2DE1CD61">
            <wp:extent cx="6149975" cy="274447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526" cy="275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9570C">
        <w:rPr>
          <w:noProof/>
        </w:rPr>
        <w:lastRenderedPageBreak/>
        <w:drawing>
          <wp:inline distT="0" distB="0" distL="0" distR="0" wp14:anchorId="6FA053E8" wp14:editId="48437499">
            <wp:extent cx="6202680" cy="29718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2BB0EB2D" wp14:editId="2DA192C9">
            <wp:extent cx="6385560" cy="257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4733A185" wp14:editId="459E3A8A">
            <wp:extent cx="6339840" cy="286512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lastRenderedPageBreak/>
        <w:drawing>
          <wp:inline distT="0" distB="0" distL="0" distR="0" wp14:anchorId="3BDD8B36" wp14:editId="16ED90D9">
            <wp:extent cx="6416040" cy="29870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5980E845" wp14:editId="5D0F19C8">
            <wp:extent cx="6385560" cy="240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58230EA4" wp14:editId="730E3129">
            <wp:extent cx="6309360" cy="289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lastRenderedPageBreak/>
        <w:drawing>
          <wp:inline distT="0" distB="0" distL="0" distR="0" wp14:anchorId="7F7817E5" wp14:editId="63B4594D">
            <wp:extent cx="6324600" cy="3240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61B6D51F" wp14:editId="41D5E4F3">
            <wp:extent cx="6111240" cy="259080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7BA6F205" wp14:editId="505A387B">
            <wp:extent cx="6080760" cy="23926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lastRenderedPageBreak/>
        <w:drawing>
          <wp:inline distT="0" distB="0" distL="0" distR="0" wp14:anchorId="19E27816" wp14:editId="7F5C507B">
            <wp:extent cx="6019800" cy="3058886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105" cy="306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2C8EF3D1" wp14:editId="5720C60F">
            <wp:extent cx="6096000" cy="2407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3C81E04F" wp14:editId="6730BC88">
            <wp:extent cx="6096000" cy="2514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lastRenderedPageBreak/>
        <w:drawing>
          <wp:inline distT="0" distB="0" distL="0" distR="0" wp14:anchorId="3EC1A453" wp14:editId="0942C0F9">
            <wp:extent cx="6172200" cy="31394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231DB7CC" wp14:editId="1959875F">
            <wp:extent cx="5928360" cy="2255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1F6E761D" wp14:editId="64782A94">
            <wp:extent cx="6019800" cy="24841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lastRenderedPageBreak/>
        <w:drawing>
          <wp:inline distT="0" distB="0" distL="0" distR="0" wp14:anchorId="7FDF7261" wp14:editId="0C693F2E">
            <wp:extent cx="6035040" cy="324040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570C">
        <w:rPr>
          <w:noProof/>
        </w:rPr>
        <w:drawing>
          <wp:inline distT="0" distB="0" distL="0" distR="0" wp14:anchorId="3769A1F4" wp14:editId="34A245E9">
            <wp:extent cx="6126480" cy="30175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proofErr w:type="gramStart"/>
      <w:r w:rsidR="00E07995">
        <w:t>Output :</w:t>
      </w:r>
      <w:proofErr w:type="gramEnd"/>
    </w:p>
    <w:p w14:paraId="3C04291E" w14:textId="77777777" w:rsidR="00E07995" w:rsidRDefault="00E07995" w:rsidP="005751DB">
      <w:pPr>
        <w:spacing w:before="100" w:beforeAutospacing="1" w:after="100" w:afterAutospacing="1" w:line="360" w:lineRule="auto"/>
      </w:pPr>
    </w:p>
    <w:p w14:paraId="43EB82D8" w14:textId="77777777" w:rsidR="00FB53CD" w:rsidRDefault="00E07995" w:rsidP="005751DB">
      <w:pPr>
        <w:spacing w:before="100" w:beforeAutospacing="1" w:after="100" w:afterAutospacing="1" w:line="360" w:lineRule="auto"/>
      </w:pPr>
      <w:r>
        <w:rPr>
          <w:noProof/>
        </w:rPr>
        <w:drawing>
          <wp:inline distT="0" distB="0" distL="0" distR="0" wp14:anchorId="4B5A357B" wp14:editId="5EC28028">
            <wp:extent cx="5732898" cy="3177698"/>
            <wp:effectExtent l="0" t="0" r="127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587" cy="319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77DD6" wp14:editId="70652A3D">
            <wp:extent cx="5760720" cy="3712464"/>
            <wp:effectExtent l="0" t="0" r="0" b="254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F7E">
        <w:rPr>
          <w:noProof/>
        </w:rPr>
        <w:lastRenderedPageBreak/>
        <w:drawing>
          <wp:inline distT="0" distB="0" distL="0" distR="0" wp14:anchorId="57E30AD4" wp14:editId="4877A7A4">
            <wp:extent cx="5759106" cy="3483864"/>
            <wp:effectExtent l="0" t="0" r="0" b="254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966" cy="349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1DB">
        <w:br/>
      </w:r>
      <w:r w:rsidR="00FB53CD">
        <w:rPr>
          <w:noProof/>
        </w:rPr>
        <w:drawing>
          <wp:inline distT="0" distB="0" distL="0" distR="0" wp14:anchorId="30DD3656" wp14:editId="4E78B865">
            <wp:extent cx="5759450" cy="3904488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050" cy="3915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lastRenderedPageBreak/>
        <w:br/>
      </w:r>
      <w:r w:rsidR="00FB53CD">
        <w:rPr>
          <w:noProof/>
        </w:rPr>
        <w:drawing>
          <wp:inline distT="0" distB="0" distL="0" distR="0" wp14:anchorId="13C327BB" wp14:editId="1D71E0FA">
            <wp:extent cx="5760369" cy="3749040"/>
            <wp:effectExtent l="0" t="0" r="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20" cy="375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E2B0" w14:textId="1EB91E92" w:rsidR="00BB18FD" w:rsidRDefault="00FB53CD" w:rsidP="005751DB">
      <w:pPr>
        <w:spacing w:before="100" w:beforeAutospacing="1" w:after="100" w:afterAutospacing="1" w:line="360" w:lineRule="auto"/>
      </w:pPr>
      <w:r>
        <w:rPr>
          <w:noProof/>
        </w:rPr>
        <w:drawing>
          <wp:inline distT="0" distB="0" distL="0" distR="0" wp14:anchorId="5F5D6D87" wp14:editId="0320FD9F">
            <wp:extent cx="5760085" cy="3840480"/>
            <wp:effectExtent l="0" t="0" r="0" b="762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327" cy="384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1DB">
        <w:br/>
      </w:r>
      <w:r w:rsidR="005751DB">
        <w:br/>
      </w:r>
      <w:r w:rsidR="005751DB">
        <w:br/>
      </w:r>
      <w:r>
        <w:rPr>
          <w:noProof/>
        </w:rPr>
        <w:lastRenderedPageBreak/>
        <w:drawing>
          <wp:inline distT="0" distB="0" distL="0" distR="0" wp14:anchorId="20346317" wp14:editId="4CAC2B1F">
            <wp:extent cx="5760720" cy="4276165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5EF84" wp14:editId="6329232B">
            <wp:extent cx="5760720" cy="4132511"/>
            <wp:effectExtent l="0" t="0" r="0" b="190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1DB">
        <w:br/>
      </w:r>
      <w:r w:rsidR="005751DB">
        <w:br/>
      </w:r>
      <w:r w:rsidR="00393F20">
        <w:rPr>
          <w:noProof/>
        </w:rPr>
        <w:lastRenderedPageBreak/>
        <w:drawing>
          <wp:inline distT="0" distB="0" distL="0" distR="0" wp14:anchorId="2E0EB50F" wp14:editId="4382D350">
            <wp:extent cx="5760720" cy="3853197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F20">
        <w:rPr>
          <w:noProof/>
        </w:rPr>
        <w:drawing>
          <wp:inline distT="0" distB="0" distL="0" distR="0" wp14:anchorId="6BA692F7" wp14:editId="2933C9BA">
            <wp:extent cx="5760720" cy="3070868"/>
            <wp:effectExtent l="0" t="0" r="0" b="0"/>
            <wp:docPr id="36" name="Picture 3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lastRenderedPageBreak/>
        <w:br/>
      </w:r>
      <w:r w:rsidR="00393F20">
        <w:rPr>
          <w:noProof/>
        </w:rPr>
        <w:drawing>
          <wp:inline distT="0" distB="0" distL="0" distR="0" wp14:anchorId="3F1271C7" wp14:editId="5373E482">
            <wp:extent cx="5760720" cy="5389659"/>
            <wp:effectExtent l="0" t="0" r="0" b="190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8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18FD">
        <w:rPr>
          <w:noProof/>
        </w:rPr>
        <w:drawing>
          <wp:inline distT="0" distB="0" distL="0" distR="0" wp14:anchorId="4A248D79" wp14:editId="1AB138D6">
            <wp:extent cx="5760720" cy="11169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br/>
      </w:r>
      <w:r w:rsidR="005751DB">
        <w:lastRenderedPageBreak/>
        <w:br/>
      </w:r>
      <w:r w:rsidR="00BB18FD">
        <w:rPr>
          <w:noProof/>
        </w:rPr>
        <w:drawing>
          <wp:inline distT="0" distB="0" distL="0" distR="0" wp14:anchorId="3535F706" wp14:editId="27549930">
            <wp:extent cx="5760421" cy="280681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232" cy="281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7AD03" w14:textId="05AADF22" w:rsidR="00BB18FD" w:rsidRDefault="00BB18FD" w:rsidP="00B36761">
      <w:r>
        <w:t>Now Edit Your Seat</w:t>
      </w:r>
      <w:r w:rsidR="00956BF6">
        <w:t>/your</w:t>
      </w:r>
      <w:r w:rsidR="00B36761">
        <w:t xml:space="preserve"> Details</w:t>
      </w:r>
      <w:r>
        <w:t xml:space="preserve"> </w:t>
      </w:r>
      <w:proofErr w:type="gramStart"/>
      <w:r>
        <w:t>By</w:t>
      </w:r>
      <w:proofErr w:type="gramEnd"/>
      <w:r>
        <w:t xml:space="preserve"> </w:t>
      </w:r>
      <w:r w:rsidR="0065479A">
        <w:t>All</w:t>
      </w:r>
      <w:r>
        <w:t xml:space="preserve"> Yourself: Here is How</w:t>
      </w:r>
    </w:p>
    <w:p w14:paraId="4D70AA93" w14:textId="4DBD404A" w:rsidR="00D72D8E" w:rsidRDefault="00BB18FD" w:rsidP="005751DB">
      <w:pPr>
        <w:spacing w:before="100" w:beforeAutospacing="1" w:after="100" w:afterAutospacing="1" w:line="360" w:lineRule="auto"/>
      </w:pPr>
      <w:r>
        <w:rPr>
          <w:noProof/>
        </w:rPr>
        <w:drawing>
          <wp:inline distT="0" distB="0" distL="0" distR="0" wp14:anchorId="1743E399" wp14:editId="58B24B6C">
            <wp:extent cx="5759745" cy="3037399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265" cy="304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1DB">
        <w:br/>
      </w:r>
      <w:r w:rsidR="00D72D8E">
        <w:t xml:space="preserve">Here </w:t>
      </w:r>
      <w:r w:rsidR="00600D1C">
        <w:t>You Have to enter your Previous ID</w:t>
      </w:r>
      <w:r w:rsidR="005751DB">
        <w:br/>
      </w:r>
      <w:r w:rsidR="00C71032">
        <w:rPr>
          <w:noProof/>
        </w:rPr>
        <w:drawing>
          <wp:inline distT="0" distB="0" distL="0" distR="0" wp14:anchorId="4940FF27" wp14:editId="0F323FAA">
            <wp:extent cx="5165558" cy="15557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592" cy="155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3CC4" w14:textId="6BD9A302" w:rsidR="00B36761" w:rsidRDefault="0065479A" w:rsidP="005751DB">
      <w:pPr>
        <w:spacing w:before="100" w:beforeAutospacing="1" w:after="100" w:afterAutospacing="1" w:line="360" w:lineRule="auto"/>
      </w:pPr>
      <w:r>
        <w:lastRenderedPageBreak/>
        <w:t>Give a new Details Here</w:t>
      </w:r>
      <w:r w:rsidR="005751DB">
        <w:br/>
      </w:r>
      <w:r w:rsidR="005751DB">
        <w:br/>
      </w:r>
      <w:r w:rsidR="008178E6">
        <w:rPr>
          <w:noProof/>
        </w:rPr>
        <w:drawing>
          <wp:inline distT="0" distB="0" distL="0" distR="0" wp14:anchorId="6CC8527C" wp14:editId="6CB4ACE1">
            <wp:extent cx="5760720" cy="2622430"/>
            <wp:effectExtent l="0" t="0" r="0" b="6985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75" cy="26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51DB">
        <w:br/>
      </w:r>
      <w:r w:rsidR="00B72F7B">
        <w:rPr>
          <w:noProof/>
        </w:rPr>
        <w:drawing>
          <wp:inline distT="0" distB="0" distL="0" distR="0" wp14:anchorId="505450C9" wp14:editId="6500ED26">
            <wp:extent cx="5760720" cy="2622430"/>
            <wp:effectExtent l="0" t="0" r="0" b="698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91" cy="262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44F">
        <w:rPr>
          <w:noProof/>
        </w:rPr>
        <w:lastRenderedPageBreak/>
        <w:drawing>
          <wp:inline distT="0" distB="0" distL="0" distR="0" wp14:anchorId="4E18D062" wp14:editId="168C0C59">
            <wp:extent cx="5759736" cy="3338422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324" cy="33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144F">
        <w:rPr>
          <w:noProof/>
        </w:rPr>
        <w:drawing>
          <wp:inline distT="0" distB="0" distL="0" distR="0" wp14:anchorId="457B21EE" wp14:editId="5875A968">
            <wp:extent cx="5760720" cy="3465830"/>
            <wp:effectExtent l="0" t="0" r="0" b="127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50DA">
        <w:rPr>
          <w:noProof/>
        </w:rPr>
        <w:drawing>
          <wp:inline distT="0" distB="0" distL="0" distR="0" wp14:anchorId="2CADFB2A" wp14:editId="17A398CD">
            <wp:extent cx="5760720" cy="1472565"/>
            <wp:effectExtent l="0" t="0" r="0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0F2B" w14:textId="240886A6" w:rsidR="001107DA" w:rsidRDefault="00A64FEF" w:rsidP="005751DB">
      <w:pPr>
        <w:spacing w:before="100" w:beforeAutospacing="1" w:after="100" w:afterAutospacing="1" w:line="360" w:lineRule="auto"/>
      </w:pPr>
      <w:r>
        <w:lastRenderedPageBreak/>
        <w:t xml:space="preserve">                      </w:t>
      </w:r>
      <w:r w:rsidR="00B36761">
        <w:t>H</w:t>
      </w:r>
      <w:r w:rsidR="006B52E0">
        <w:t xml:space="preserve">ere you go “Happy Journey” Warm </w:t>
      </w:r>
      <w:r>
        <w:t xml:space="preserve">wishes from </w:t>
      </w:r>
      <w:proofErr w:type="spellStart"/>
      <w:r>
        <w:t>AirIsAll</w:t>
      </w:r>
      <w:proofErr w:type="spellEnd"/>
      <w:r>
        <w:t>.</w:t>
      </w:r>
    </w:p>
    <w:p w14:paraId="629DC395" w14:textId="77777777" w:rsidR="001107DA" w:rsidRDefault="001107DA" w:rsidP="005751DB">
      <w:pPr>
        <w:spacing w:before="100" w:beforeAutospacing="1" w:after="100" w:afterAutospacing="1" w:line="360" w:lineRule="auto"/>
      </w:pPr>
    </w:p>
    <w:p w14:paraId="1052646A" w14:textId="1A782A6F" w:rsidR="00746763" w:rsidRPr="00746763" w:rsidRDefault="001107DA" w:rsidP="00746763">
      <w:pPr>
        <w:pStyle w:val="Heading2"/>
      </w:pPr>
      <w:r>
        <w:t>Conclusion:</w:t>
      </w:r>
    </w:p>
    <w:p w14:paraId="5795EA1E" w14:textId="5A92C562" w:rsidR="00746763" w:rsidRDefault="00746763" w:rsidP="00746763">
      <w:pPr>
        <w:rPr>
          <w:shd w:val="clear" w:color="auto" w:fill="FFFFFF"/>
        </w:rPr>
      </w:pPr>
      <w:r>
        <w:rPr>
          <w:shd w:val="clear" w:color="auto" w:fill="FFFFFF"/>
        </w:rPr>
        <w:t xml:space="preserve">The conclusion for online ticket booking is that it is very convenient and relatively cheap. You </w:t>
      </w:r>
      <w:proofErr w:type="gramStart"/>
      <w:r>
        <w:rPr>
          <w:shd w:val="clear" w:color="auto" w:fill="FFFFFF"/>
        </w:rPr>
        <w:t>are able to</w:t>
      </w:r>
      <w:proofErr w:type="gramEnd"/>
      <w:r>
        <w:rPr>
          <w:shd w:val="clear" w:color="auto" w:fill="FFFFFF"/>
        </w:rPr>
        <w:t xml:space="preserve"> book your ticket from the comfort of your </w:t>
      </w:r>
      <w:r w:rsidR="00104532">
        <w:rPr>
          <w:shd w:val="clear" w:color="auto" w:fill="FFFFFF"/>
        </w:rPr>
        <w:t>home,</w:t>
      </w:r>
      <w:r>
        <w:rPr>
          <w:shd w:val="clear" w:color="auto" w:fill="FFFFFF"/>
        </w:rPr>
        <w:t xml:space="preserve"> which means that you do not have to worry about gas money or parking charges so as to get your ticket.</w:t>
      </w:r>
    </w:p>
    <w:p w14:paraId="19BB8CBD" w14:textId="53A15D5B" w:rsidR="005751DB" w:rsidRPr="000F0C5E" w:rsidRDefault="005751DB" w:rsidP="00746763">
      <w:r>
        <w:br/>
      </w:r>
      <w:r>
        <w:br/>
      </w:r>
      <w:r>
        <w:br/>
      </w:r>
      <w:r w:rsidR="0027675D">
        <w:t xml:space="preserve">      </w:t>
      </w:r>
      <w:r w:rsidR="000E4322">
        <w:t xml:space="preserve">                                          </w:t>
      </w:r>
      <w:r w:rsidR="00120743">
        <w:t>Thank you</w:t>
      </w:r>
      <w:r w:rsidR="0027675D">
        <w:t xml:space="preserve"> From Team </w:t>
      </w:r>
      <w:r w:rsidR="000E4322">
        <w:t>My</w:t>
      </w:r>
      <w:r w:rsidR="00120743">
        <w:t xml:space="preserve"> </w:t>
      </w:r>
      <w:r w:rsidR="000E4322">
        <w:t>Titans…</w:t>
      </w:r>
      <w:r w:rsidR="0027675D">
        <w:t xml:space="preserve"> </w:t>
      </w:r>
      <w:r>
        <w:br/>
      </w:r>
    </w:p>
    <w:p w14:paraId="42D17549" w14:textId="2E1DBCF5" w:rsidR="00824809" w:rsidRDefault="00F05558" w:rsidP="007E0AC5">
      <w:pPr>
        <w:ind w:left="6372" w:firstLine="708"/>
      </w:pPr>
      <w:r>
        <w:t xml:space="preserve">- </w:t>
      </w:r>
      <w:r w:rsidR="00824809" w:rsidRPr="003F7EC9">
        <w:t xml:space="preserve">Omkar </w:t>
      </w:r>
      <w:proofErr w:type="spellStart"/>
      <w:r w:rsidR="00824809" w:rsidRPr="003F7EC9">
        <w:t>kandekar</w:t>
      </w:r>
      <w:proofErr w:type="spellEnd"/>
    </w:p>
    <w:p w14:paraId="788D436A" w14:textId="6F9123F7" w:rsidR="00824809" w:rsidRPr="003F7EC9" w:rsidRDefault="00F05558" w:rsidP="007E0AC5">
      <w:pPr>
        <w:ind w:left="6372" w:firstLine="708"/>
      </w:pPr>
      <w:r>
        <w:t xml:space="preserve">- </w:t>
      </w:r>
      <w:proofErr w:type="spellStart"/>
      <w:r w:rsidR="00824809" w:rsidRPr="003F7EC9">
        <w:t>Bala</w:t>
      </w:r>
      <w:proofErr w:type="spellEnd"/>
      <w:r w:rsidR="00824809" w:rsidRPr="003F7EC9">
        <w:t xml:space="preserve"> Chandrashekar</w:t>
      </w:r>
    </w:p>
    <w:p w14:paraId="5E6027CD" w14:textId="33BF6C30" w:rsidR="00824809" w:rsidRPr="003F7EC9" w:rsidRDefault="00F05558" w:rsidP="007E0AC5">
      <w:pPr>
        <w:ind w:left="6372" w:firstLine="708"/>
      </w:pPr>
      <w:r>
        <w:t xml:space="preserve">- </w:t>
      </w:r>
      <w:r w:rsidR="00824809" w:rsidRPr="003F7EC9">
        <w:t>Akash Sharma</w:t>
      </w:r>
    </w:p>
    <w:p w14:paraId="29E3CBB3" w14:textId="72C44391" w:rsidR="00824809" w:rsidRPr="003F7EC9" w:rsidRDefault="00F05558" w:rsidP="007E0AC5">
      <w:pPr>
        <w:ind w:left="6372" w:firstLine="708"/>
      </w:pPr>
      <w:r>
        <w:t xml:space="preserve">- </w:t>
      </w:r>
      <w:proofErr w:type="spellStart"/>
      <w:r w:rsidR="00824809" w:rsidRPr="003F7EC9">
        <w:t>Abhinaw</w:t>
      </w:r>
      <w:proofErr w:type="spellEnd"/>
      <w:r w:rsidR="00824809" w:rsidRPr="003F7EC9">
        <w:t xml:space="preserve"> Raj</w:t>
      </w:r>
    </w:p>
    <w:p w14:paraId="230A5EE8" w14:textId="4510BFC1" w:rsidR="00824809" w:rsidRDefault="00F05558" w:rsidP="001706E3">
      <w:pPr>
        <w:ind w:left="6372" w:firstLine="708"/>
      </w:pPr>
      <w:r>
        <w:t xml:space="preserve">- </w:t>
      </w:r>
      <w:r w:rsidR="00824809" w:rsidRPr="003F7EC9">
        <w:t>Ankit Raj</w:t>
      </w:r>
      <w:r>
        <w:t>.</w:t>
      </w:r>
    </w:p>
    <w:p w14:paraId="673D8886" w14:textId="5FE7ABB1" w:rsidR="000F0C5E" w:rsidRPr="000F0C5E" w:rsidRDefault="000F0C5E" w:rsidP="000F0C5E">
      <w:pPr>
        <w:widowControl w:val="0"/>
        <w:spacing w:after="320"/>
        <w:rPr>
          <w:color w:val="424242"/>
          <w:sz w:val="36"/>
          <w:szCs w:val="36"/>
        </w:rPr>
      </w:pPr>
    </w:p>
    <w:sectPr w:rsidR="000F0C5E" w:rsidRPr="000F0C5E" w:rsidSect="00294E51">
      <w:footerReference w:type="default" r:id="rId47"/>
      <w:pgSz w:w="11906" w:h="16838"/>
      <w:pgMar w:top="1417" w:right="1417" w:bottom="1417" w:left="1417" w:header="708" w:footer="708" w:gutter="0"/>
      <w:pgNumType w:start="0"/>
      <w:cols w:space="34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054EC" w14:textId="77777777" w:rsidR="004336C6" w:rsidRDefault="004336C6" w:rsidP="00817887">
      <w:pPr>
        <w:spacing w:after="0" w:line="240" w:lineRule="auto"/>
      </w:pPr>
      <w:r>
        <w:separator/>
      </w:r>
    </w:p>
  </w:endnote>
  <w:endnote w:type="continuationSeparator" w:id="0">
    <w:p w14:paraId="20076590" w14:textId="77777777" w:rsidR="004336C6" w:rsidRDefault="004336C6" w:rsidP="008178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3B3D86" w14:textId="77777777" w:rsidR="00F11780" w:rsidRDefault="00F11780">
    <w:pPr>
      <w:pStyle w:val="Footer"/>
    </w:pPr>
    <w:r>
      <w:rPr>
        <w:noProof/>
      </w:rPr>
      <mc:AlternateContent>
        <mc:Choice Requires="wps">
          <w:drawing>
            <wp:inline distT="0" distB="0" distL="0" distR="0" wp14:anchorId="41681477" wp14:editId="50E5FC5C">
              <wp:extent cx="360000" cy="360000"/>
              <wp:effectExtent l="0" t="0" r="2540" b="2540"/>
              <wp:docPr id="5" name="Text Box 2" title="Footer page number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/>
                    </wps:cNvSpPr>
                    <wps:spPr bwMode="auto">
                      <a:xfrm>
                        <a:off x="0" y="0"/>
                        <a:ext cx="360000" cy="360000"/>
                      </a:xfrm>
                      <a:prstGeom prst="ellipse">
                        <a:avLst/>
                      </a:prstGeom>
                      <a:solidFill>
                        <a:schemeClr val="tx2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64A3CB8" w14:textId="77777777" w:rsidR="00F11780" w:rsidRDefault="00F11780" w:rsidP="00F1178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oval w14:anchorId="41681477" id="Text Box 2" o:spid="_x0000_s1028" alt="Title: Footer page number" style="width:28.35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" fillcolor="#455f51 [3215]" stroked="f">
              <v:stroke joinstyle="miter"/>
              <o:lock v:ext="edit" aspectratio="t"/>
              <v:textbox>
                <w:txbxContent>
                  <w:p w14:paraId="064A3CB8" w14:textId="77777777" w:rsidR="00F11780" w:rsidRDefault="00F11780" w:rsidP="00F1178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anchorlock/>
            </v:oval>
          </w:pict>
        </mc:Fallback>
      </mc:AlternateContent>
    </w:r>
  </w:p>
  <w:p w14:paraId="55B408C2" w14:textId="77777777" w:rsidR="00817887" w:rsidRDefault="00817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7A7298" w14:textId="77777777" w:rsidR="004336C6" w:rsidRDefault="004336C6" w:rsidP="00817887">
      <w:pPr>
        <w:spacing w:after="0" w:line="240" w:lineRule="auto"/>
      </w:pPr>
      <w:r>
        <w:separator/>
      </w:r>
    </w:p>
  </w:footnote>
  <w:footnote w:type="continuationSeparator" w:id="0">
    <w:p w14:paraId="687146F4" w14:textId="77777777" w:rsidR="004336C6" w:rsidRDefault="004336C6" w:rsidP="008178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06E222"/>
    <w:lvl w:ilvl="0">
      <w:start w:val="1"/>
      <w:numFmt w:val="bullet"/>
      <w:lvlText w:val=""/>
      <w:lvlJc w:val="left"/>
      <w:pPr>
        <w:ind w:left="216" w:hanging="216"/>
      </w:pPr>
      <w:rPr>
        <w:rFonts w:ascii="Symbol" w:hAnsi="Symbol" w:hint="default"/>
        <w:color w:val="2A4F1C" w:themeColor="accent1" w:themeShade="80"/>
      </w:rPr>
    </w:lvl>
  </w:abstractNum>
  <w:abstractNum w:abstractNumId="1" w15:restartNumberingAfterBreak="0">
    <w:nsid w:val="2DCB733E"/>
    <w:multiLevelType w:val="multilevel"/>
    <w:tmpl w:val="BE84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5C6589"/>
    <w:multiLevelType w:val="hybridMultilevel"/>
    <w:tmpl w:val="07AC9E60"/>
    <w:lvl w:ilvl="0" w:tplc="6BA63D82">
      <w:start w:val="1"/>
      <w:numFmt w:val="bullet"/>
      <w:pStyle w:val="List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" w15:restartNumberingAfterBreak="0">
    <w:nsid w:val="4E362CC4"/>
    <w:multiLevelType w:val="multilevel"/>
    <w:tmpl w:val="3FA2A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10A5FB8"/>
    <w:multiLevelType w:val="multilevel"/>
    <w:tmpl w:val="A99C761A"/>
    <w:lvl w:ilvl="0">
      <w:start w:val="1"/>
      <w:numFmt w:val="bullet"/>
      <w:lvlText w:val="●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112629816">
    <w:abstractNumId w:val="0"/>
  </w:num>
  <w:num w:numId="2" w16cid:durableId="1373724148">
    <w:abstractNumId w:val="0"/>
    <w:lvlOverride w:ilvl="0">
      <w:startOverride w:val="1"/>
    </w:lvlOverride>
  </w:num>
  <w:num w:numId="3" w16cid:durableId="1687052683">
    <w:abstractNumId w:val="2"/>
  </w:num>
  <w:num w:numId="4" w16cid:durableId="1376389645">
    <w:abstractNumId w:val="4"/>
  </w:num>
  <w:num w:numId="5" w16cid:durableId="1088427422">
    <w:abstractNumId w:val="3"/>
  </w:num>
  <w:num w:numId="6" w16cid:durableId="7525057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removePersonalInformation/>
  <w:removeDateAndTim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7938"/>
    <w:rsid w:val="00010E75"/>
    <w:rsid w:val="00057DFE"/>
    <w:rsid w:val="00081655"/>
    <w:rsid w:val="000C79EF"/>
    <w:rsid w:val="000E4322"/>
    <w:rsid w:val="000E6712"/>
    <w:rsid w:val="000F0C5E"/>
    <w:rsid w:val="00102A8F"/>
    <w:rsid w:val="00104532"/>
    <w:rsid w:val="001107DA"/>
    <w:rsid w:val="00120743"/>
    <w:rsid w:val="001421B9"/>
    <w:rsid w:val="0014781C"/>
    <w:rsid w:val="00157EC1"/>
    <w:rsid w:val="001617BD"/>
    <w:rsid w:val="001706E3"/>
    <w:rsid w:val="0017082F"/>
    <w:rsid w:val="0017190D"/>
    <w:rsid w:val="0018632A"/>
    <w:rsid w:val="001A3404"/>
    <w:rsid w:val="001A5546"/>
    <w:rsid w:val="00215DA3"/>
    <w:rsid w:val="0027675D"/>
    <w:rsid w:val="00294E51"/>
    <w:rsid w:val="002A7B5E"/>
    <w:rsid w:val="002B012D"/>
    <w:rsid w:val="002C7CDB"/>
    <w:rsid w:val="002F3056"/>
    <w:rsid w:val="00315384"/>
    <w:rsid w:val="00340C52"/>
    <w:rsid w:val="00384975"/>
    <w:rsid w:val="00393F20"/>
    <w:rsid w:val="003F7EC9"/>
    <w:rsid w:val="00411E43"/>
    <w:rsid w:val="004336C6"/>
    <w:rsid w:val="00446189"/>
    <w:rsid w:val="00460F19"/>
    <w:rsid w:val="004E4259"/>
    <w:rsid w:val="004F0844"/>
    <w:rsid w:val="0052170B"/>
    <w:rsid w:val="00547C2D"/>
    <w:rsid w:val="005515D8"/>
    <w:rsid w:val="0055648E"/>
    <w:rsid w:val="0056438A"/>
    <w:rsid w:val="005751DB"/>
    <w:rsid w:val="0058277F"/>
    <w:rsid w:val="00594DC0"/>
    <w:rsid w:val="005A196C"/>
    <w:rsid w:val="00600D1C"/>
    <w:rsid w:val="00641F77"/>
    <w:rsid w:val="006504F7"/>
    <w:rsid w:val="0065479A"/>
    <w:rsid w:val="006769DF"/>
    <w:rsid w:val="006B2D9E"/>
    <w:rsid w:val="006B52E0"/>
    <w:rsid w:val="006D1CC4"/>
    <w:rsid w:val="00740A59"/>
    <w:rsid w:val="00746763"/>
    <w:rsid w:val="0075582D"/>
    <w:rsid w:val="007B7B3C"/>
    <w:rsid w:val="007E0AC5"/>
    <w:rsid w:val="007F3643"/>
    <w:rsid w:val="007F5EF5"/>
    <w:rsid w:val="00817887"/>
    <w:rsid w:val="008178E6"/>
    <w:rsid w:val="00824809"/>
    <w:rsid w:val="00874222"/>
    <w:rsid w:val="008C30FE"/>
    <w:rsid w:val="00902F57"/>
    <w:rsid w:val="009205EB"/>
    <w:rsid w:val="00956BF6"/>
    <w:rsid w:val="00990DE7"/>
    <w:rsid w:val="009B3C74"/>
    <w:rsid w:val="009D2D6D"/>
    <w:rsid w:val="009D3651"/>
    <w:rsid w:val="00A362D9"/>
    <w:rsid w:val="00A5101C"/>
    <w:rsid w:val="00A6144F"/>
    <w:rsid w:val="00A64FEF"/>
    <w:rsid w:val="00AC0775"/>
    <w:rsid w:val="00AD28DC"/>
    <w:rsid w:val="00B15BD7"/>
    <w:rsid w:val="00B27F94"/>
    <w:rsid w:val="00B36761"/>
    <w:rsid w:val="00B55BDF"/>
    <w:rsid w:val="00B72F7B"/>
    <w:rsid w:val="00BB18FD"/>
    <w:rsid w:val="00BF6CE7"/>
    <w:rsid w:val="00C24DE2"/>
    <w:rsid w:val="00C43781"/>
    <w:rsid w:val="00C71032"/>
    <w:rsid w:val="00C82B0F"/>
    <w:rsid w:val="00CA081D"/>
    <w:rsid w:val="00CF6848"/>
    <w:rsid w:val="00D12F2C"/>
    <w:rsid w:val="00D33883"/>
    <w:rsid w:val="00D40F7E"/>
    <w:rsid w:val="00D650DA"/>
    <w:rsid w:val="00D72D8E"/>
    <w:rsid w:val="00DD1094"/>
    <w:rsid w:val="00DD4F2C"/>
    <w:rsid w:val="00DE77F6"/>
    <w:rsid w:val="00DF05E7"/>
    <w:rsid w:val="00DF299C"/>
    <w:rsid w:val="00E07995"/>
    <w:rsid w:val="00E10053"/>
    <w:rsid w:val="00E2496B"/>
    <w:rsid w:val="00E477D5"/>
    <w:rsid w:val="00E71004"/>
    <w:rsid w:val="00E82A64"/>
    <w:rsid w:val="00E86301"/>
    <w:rsid w:val="00E866FF"/>
    <w:rsid w:val="00E93C39"/>
    <w:rsid w:val="00E9570C"/>
    <w:rsid w:val="00EA65DF"/>
    <w:rsid w:val="00EE11DA"/>
    <w:rsid w:val="00EF1958"/>
    <w:rsid w:val="00F05558"/>
    <w:rsid w:val="00F11780"/>
    <w:rsid w:val="00F35DFC"/>
    <w:rsid w:val="00F52B9A"/>
    <w:rsid w:val="00F57938"/>
    <w:rsid w:val="00F942AA"/>
    <w:rsid w:val="00FA4B1D"/>
    <w:rsid w:val="00FA7DFD"/>
    <w:rsid w:val="00FB53CD"/>
    <w:rsid w:val="00FC3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CEA7C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12D"/>
    <w:pPr>
      <w:spacing w:after="120" w:line="288" w:lineRule="auto"/>
    </w:pPr>
    <w:rPr>
      <w:kern w:val="24"/>
      <w:sz w:val="24"/>
      <w:lang w:val="en-US"/>
    </w:rPr>
  </w:style>
  <w:style w:type="paragraph" w:styleId="Heading1">
    <w:name w:val="heading 1"/>
    <w:basedOn w:val="Title"/>
    <w:next w:val="Normal"/>
    <w:link w:val="Heading1Char"/>
    <w:uiPriority w:val="9"/>
    <w:qFormat/>
    <w:rsid w:val="00E477D5"/>
    <w:pPr>
      <w:keepNext/>
      <w:keepLines/>
      <w:shd w:val="clear" w:color="auto" w:fill="C0CF3A" w:themeFill="accent3"/>
      <w:spacing w:before="360" w:after="60"/>
      <w:outlineLvl w:val="0"/>
    </w:pPr>
    <w:rPr>
      <w:b w:val="0"/>
      <w:color w:val="FFFFFF" w:themeColor="background1"/>
      <w:sz w:val="4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E477D5"/>
    <w:pPr>
      <w:shd w:val="clear" w:color="auto" w:fill="auto"/>
      <w:outlineLvl w:val="1"/>
    </w:pPr>
    <w:rPr>
      <w:color w:val="C0CF3A" w:themeColor="accent3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7D5"/>
    <w:pPr>
      <w:keepNext/>
      <w:keepLines/>
      <w:spacing w:line="240" w:lineRule="auto"/>
      <w:outlineLvl w:val="2"/>
    </w:pPr>
    <w:rPr>
      <w:rFonts w:ascii="Gill Sans MT" w:eastAsiaTheme="majorEastAsia" w:hAnsi="Gill Sans MT" w:cstheme="majorBidi"/>
      <w:b/>
      <w:caps/>
      <w:color w:val="C0CF3A" w:themeColor="accent3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DE77F6"/>
    <w:p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rsid w:val="00DE77F6"/>
    <w:pPr>
      <w:outlineLvl w:val="4"/>
    </w:pPr>
  </w:style>
  <w:style w:type="paragraph" w:styleId="Heading6">
    <w:name w:val="heading 6"/>
    <w:basedOn w:val="Heading5"/>
    <w:next w:val="Normal"/>
    <w:link w:val="Heading6Char"/>
    <w:uiPriority w:val="9"/>
    <w:unhideWhenUsed/>
    <w:rsid w:val="00DE77F6"/>
    <w:pPr>
      <w:outlineLvl w:val="5"/>
    </w:pPr>
  </w:style>
  <w:style w:type="paragraph" w:styleId="Heading7">
    <w:name w:val="heading 7"/>
    <w:basedOn w:val="Heading6"/>
    <w:next w:val="Normal"/>
    <w:link w:val="Heading7Char"/>
    <w:uiPriority w:val="9"/>
    <w:unhideWhenUsed/>
    <w:rsid w:val="00DE77F6"/>
    <w:pPr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77D5"/>
    <w:rPr>
      <w:rFonts w:asciiTheme="majorHAnsi" w:eastAsiaTheme="majorEastAsia" w:hAnsiTheme="majorHAnsi" w:cstheme="majorBidi"/>
      <w:caps/>
      <w:color w:val="FFFFFF" w:themeColor="background1"/>
      <w:kern w:val="24"/>
      <w:sz w:val="48"/>
      <w:szCs w:val="32"/>
      <w:shd w:val="clear" w:color="auto" w:fill="C0CF3A" w:themeFill="accent3"/>
      <w:lang w:val="en-US"/>
    </w:rPr>
  </w:style>
  <w:style w:type="paragraph" w:styleId="NormalWeb">
    <w:name w:val="Normal (Web)"/>
    <w:basedOn w:val="Normal"/>
    <w:uiPriority w:val="99"/>
    <w:unhideWhenUsed/>
    <w:rsid w:val="005643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o-RO"/>
    </w:rPr>
  </w:style>
  <w:style w:type="paragraph" w:styleId="NoSpacing">
    <w:name w:val="No Spacing"/>
    <w:link w:val="NoSpacingChar"/>
    <w:uiPriority w:val="1"/>
    <w:qFormat/>
    <w:rsid w:val="0056438A"/>
    <w:pPr>
      <w:spacing w:after="0" w:line="240" w:lineRule="auto"/>
    </w:pPr>
    <w:rPr>
      <w:kern w:val="24"/>
      <w:sz w:val="24"/>
    </w:rPr>
  </w:style>
  <w:style w:type="paragraph" w:styleId="Title">
    <w:name w:val="Title"/>
    <w:next w:val="Normal"/>
    <w:link w:val="TitleChar"/>
    <w:uiPriority w:val="10"/>
    <w:qFormat/>
    <w:rsid w:val="009D2D6D"/>
    <w:pPr>
      <w:spacing w:after="0" w:line="240" w:lineRule="auto"/>
    </w:pPr>
    <w:rPr>
      <w:rFonts w:asciiTheme="majorHAnsi" w:eastAsiaTheme="majorEastAsia" w:hAnsiTheme="majorHAnsi" w:cstheme="majorBidi"/>
      <w:b/>
      <w:caps/>
      <w:kern w:val="24"/>
      <w:sz w:val="7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9D2D6D"/>
    <w:rPr>
      <w:rFonts w:asciiTheme="majorHAnsi" w:eastAsiaTheme="majorEastAsia" w:hAnsiTheme="majorHAnsi" w:cstheme="majorBidi"/>
      <w:b/>
      <w:caps/>
      <w:kern w:val="24"/>
      <w:sz w:val="7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477D5"/>
    <w:rPr>
      <w:rFonts w:asciiTheme="majorHAnsi" w:eastAsiaTheme="majorEastAsia" w:hAnsiTheme="majorHAnsi" w:cstheme="majorBidi"/>
      <w:caps/>
      <w:color w:val="C0CF3A" w:themeColor="accent3"/>
      <w:kern w:val="24"/>
      <w:sz w:val="3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477D5"/>
    <w:rPr>
      <w:rFonts w:ascii="Gill Sans MT" w:eastAsiaTheme="majorEastAsia" w:hAnsi="Gill Sans MT" w:cstheme="majorBidi"/>
      <w:b/>
      <w:caps/>
      <w:color w:val="C0CF3A" w:themeColor="accent3"/>
      <w:kern w:val="24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DE77F6"/>
    <w:rPr>
      <w:rFonts w:asciiTheme="majorHAnsi" w:eastAsiaTheme="majorEastAsia" w:hAnsiTheme="majorHAnsi" w:cstheme="majorBidi"/>
      <w:b/>
      <w:caps/>
      <w:color w:val="4AB5C4" w:themeColor="accent5"/>
      <w:kern w:val="24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DE77F6"/>
    <w:rPr>
      <w:rFonts w:asciiTheme="majorHAnsi" w:eastAsiaTheme="majorEastAsia" w:hAnsiTheme="majorHAnsi" w:cstheme="majorBidi"/>
      <w:b/>
      <w:caps/>
      <w:color w:val="4AB5C4" w:themeColor="accent5"/>
      <w:kern w:val="24"/>
      <w:sz w:val="24"/>
      <w:szCs w:val="24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4F7"/>
    <w:pPr>
      <w:numPr>
        <w:ilvl w:val="1"/>
      </w:numPr>
      <w:spacing w:after="0"/>
      <w:ind w:firstLine="567"/>
    </w:pPr>
    <w:rPr>
      <w:rFonts w:eastAsiaTheme="minorEastAsia"/>
      <w:color w:val="595959" w:themeColor="text1" w:themeTint="A6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6504F7"/>
    <w:rPr>
      <w:rFonts w:eastAsiaTheme="minorEastAsia"/>
      <w:color w:val="595959" w:themeColor="text1" w:themeTint="A6"/>
      <w:spacing w:val="15"/>
      <w:kern w:val="24"/>
      <w:sz w:val="36"/>
    </w:rPr>
  </w:style>
  <w:style w:type="character" w:styleId="SubtleEmphasis">
    <w:name w:val="Subtle Emphasis"/>
    <w:basedOn w:val="DefaultParagraphFont"/>
    <w:uiPriority w:val="19"/>
    <w:qFormat/>
    <w:rsid w:val="006504F7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6504F7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477D5"/>
    <w:rPr>
      <w:i/>
      <w:iCs/>
      <w:color w:val="0989B1" w:themeColor="accent6"/>
    </w:rPr>
  </w:style>
  <w:style w:type="paragraph" w:customStyle="1" w:styleId="Author">
    <w:name w:val="Author"/>
    <w:basedOn w:val="Normal"/>
    <w:qFormat/>
    <w:rsid w:val="009205EB"/>
    <w:pPr>
      <w:spacing w:after="0"/>
    </w:pPr>
    <w:rPr>
      <w:color w:val="FFFFFF" w:themeColor="background1"/>
      <w:sz w:val="48"/>
    </w:rPr>
  </w:style>
  <w:style w:type="character" w:customStyle="1" w:styleId="NoSpacingChar">
    <w:name w:val="No Spacing Char"/>
    <w:basedOn w:val="DefaultParagraphFont"/>
    <w:link w:val="NoSpacing"/>
    <w:uiPriority w:val="1"/>
    <w:rsid w:val="00CA081D"/>
    <w:rPr>
      <w:kern w:val="24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205EB"/>
    <w:pPr>
      <w:spacing w:before="240" w:after="0" w:line="259" w:lineRule="auto"/>
      <w:outlineLvl w:val="9"/>
    </w:pPr>
    <w:rPr>
      <w:caps w:val="0"/>
      <w:kern w:val="0"/>
    </w:rPr>
  </w:style>
  <w:style w:type="paragraph" w:styleId="TOC1">
    <w:name w:val="toc 1"/>
    <w:basedOn w:val="Heading2"/>
    <w:next w:val="Normal"/>
    <w:autoRedefine/>
    <w:uiPriority w:val="39"/>
    <w:unhideWhenUsed/>
    <w:rsid w:val="00817887"/>
    <w:pPr>
      <w:spacing w:before="240" w:after="120"/>
    </w:pPr>
  </w:style>
  <w:style w:type="character" w:styleId="Hyperlink">
    <w:name w:val="Hyperlink"/>
    <w:basedOn w:val="DefaultParagraphFont"/>
    <w:uiPriority w:val="99"/>
    <w:unhideWhenUsed/>
    <w:rsid w:val="002C7CDB"/>
    <w:rPr>
      <w:color w:val="6B9F25" w:themeColor="hyperlink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DE77F6"/>
    <w:rPr>
      <w:rFonts w:asciiTheme="majorHAnsi" w:eastAsiaTheme="majorEastAsia" w:hAnsiTheme="majorHAnsi" w:cstheme="majorBidi"/>
      <w:b/>
      <w:caps/>
      <w:color w:val="4AB5C4" w:themeColor="accent5"/>
      <w:kern w:val="24"/>
      <w:sz w:val="24"/>
      <w:szCs w:val="24"/>
      <w:lang w:val="en-US"/>
    </w:rPr>
  </w:style>
  <w:style w:type="paragraph" w:styleId="TOC2">
    <w:name w:val="toc 2"/>
    <w:basedOn w:val="Heading3"/>
    <w:next w:val="Normal"/>
    <w:autoRedefine/>
    <w:uiPriority w:val="39"/>
    <w:unhideWhenUsed/>
    <w:rsid w:val="00081655"/>
    <w:pPr>
      <w:tabs>
        <w:tab w:val="right" w:leader="dot" w:pos="9062"/>
      </w:tabs>
      <w:ind w:left="284"/>
    </w:pPr>
    <w:rPr>
      <w:b w:val="0"/>
      <w:noProof/>
    </w:rPr>
  </w:style>
  <w:style w:type="paragraph" w:styleId="TOC3">
    <w:name w:val="toc 3"/>
    <w:basedOn w:val="Heading3"/>
    <w:next w:val="Normal"/>
    <w:autoRedefine/>
    <w:uiPriority w:val="39"/>
    <w:unhideWhenUsed/>
    <w:rsid w:val="00446189"/>
    <w:pPr>
      <w:ind w:left="567"/>
    </w:pPr>
  </w:style>
  <w:style w:type="paragraph" w:styleId="Header">
    <w:name w:val="header"/>
    <w:basedOn w:val="Normal"/>
    <w:link w:val="HeaderChar"/>
    <w:uiPriority w:val="99"/>
    <w:unhideWhenUsed/>
    <w:rsid w:val="008178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887"/>
    <w:rPr>
      <w:kern w:val="24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11780"/>
    <w:pPr>
      <w:tabs>
        <w:tab w:val="center" w:pos="4536"/>
        <w:tab w:val="right" w:pos="9072"/>
      </w:tabs>
      <w:spacing w:after="0" w:line="240" w:lineRule="auto"/>
      <w:jc w:val="center"/>
    </w:pPr>
    <w:rPr>
      <w:color w:val="FFFFFF" w:themeColor="background1"/>
    </w:rPr>
  </w:style>
  <w:style w:type="character" w:customStyle="1" w:styleId="FooterChar">
    <w:name w:val="Footer Char"/>
    <w:basedOn w:val="DefaultParagraphFont"/>
    <w:link w:val="Footer"/>
    <w:uiPriority w:val="99"/>
    <w:rsid w:val="00F11780"/>
    <w:rPr>
      <w:color w:val="FFFFFF" w:themeColor="background1"/>
      <w:kern w:val="24"/>
      <w:sz w:val="24"/>
      <w:lang w:val="en-US"/>
    </w:rPr>
  </w:style>
  <w:style w:type="paragraph" w:styleId="ListBullet">
    <w:name w:val="List Bullet"/>
    <w:basedOn w:val="Normal"/>
    <w:uiPriority w:val="11"/>
    <w:qFormat/>
    <w:rsid w:val="00C24DE2"/>
    <w:pPr>
      <w:numPr>
        <w:numId w:val="3"/>
      </w:numPr>
      <w:spacing w:before="120" w:after="0"/>
      <w:ind w:left="568" w:hanging="284"/>
    </w:pPr>
    <w:rPr>
      <w:rFonts w:eastAsiaTheme="minorEastAsia"/>
      <w:kern w:val="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DE77F6"/>
    <w:rPr>
      <w:rFonts w:asciiTheme="majorHAnsi" w:eastAsiaTheme="majorEastAsia" w:hAnsiTheme="majorHAnsi" w:cstheme="majorBidi"/>
      <w:b/>
      <w:caps/>
      <w:color w:val="4AB5C4" w:themeColor="accent5"/>
      <w:kern w:val="24"/>
      <w:sz w:val="24"/>
      <w:szCs w:val="24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4222"/>
    <w:pPr>
      <w:pBdr>
        <w:top w:val="single" w:sz="4" w:space="10" w:color="0989B1" w:themeColor="accent6"/>
        <w:bottom w:val="single" w:sz="4" w:space="1" w:color="0989B1" w:themeColor="accent6"/>
      </w:pBdr>
      <w:spacing w:before="360" w:after="360"/>
      <w:ind w:left="567" w:right="2835"/>
      <w:jc w:val="center"/>
    </w:pPr>
    <w:rPr>
      <w:i/>
      <w:iCs/>
      <w:color w:val="0989B1" w:themeColor="accent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4222"/>
    <w:rPr>
      <w:i/>
      <w:iCs/>
      <w:color w:val="0989B1" w:themeColor="accent6"/>
      <w:kern w:val="24"/>
      <w:sz w:val="24"/>
      <w:lang w:val="en-US"/>
    </w:rPr>
  </w:style>
  <w:style w:type="character" w:styleId="IntenseReference">
    <w:name w:val="Intense Reference"/>
    <w:basedOn w:val="DefaultParagraphFont"/>
    <w:uiPriority w:val="32"/>
    <w:qFormat/>
    <w:rsid w:val="00E477D5"/>
    <w:rPr>
      <w:b/>
      <w:bCs/>
      <w:smallCaps/>
      <w:color w:val="0989B1" w:themeColor="accent6"/>
      <w:spacing w:val="5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D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E2"/>
    <w:rPr>
      <w:rFonts w:ascii="Segoe UI" w:hAnsi="Segoe UI" w:cs="Segoe UI"/>
      <w:kern w:val="24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7E0A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hinaw\AppData\Roaming\Microsoft\Templates\School%20report%20with%203D%20models.dotx" TargetMode="External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Dino PPT">
      <a:majorFont>
        <a:latin typeface="Gill Sans MT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BA6CB-DFF5-4804-9075-F915F115A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School report with 3D models</Template>
  <TotalTime>0</TotalTime>
  <Pages>23</Pages>
  <Words>373</Words>
  <Characters>2130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2022-07-04T16:43:00Z</dcterms:created>
  <dcterms:modified xsi:type="dcterms:W3CDTF">2022-07-04T17:28:00Z</dcterms:modified>
</cp:coreProperties>
</file>